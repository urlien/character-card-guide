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04782EC">
      <w:pPr>
        <w:pStyle w:val="style0"/>
        <w:rPr>
          <w:sz w:val="28"/>
          <w:szCs w:val="28"/>
        </w:rPr>
      </w:pPr>
      <w:r>
        <w:rPr>
          <w:sz w:val="28"/>
          <w:szCs w:val="28"/>
        </w:rPr>
        <w:t>大家好，我是魅魔岛新人玩家清风，平日里玩卡喜欢写点评论。</w:t>
      </w:r>
    </w:p>
    <w:p w14:paraId="A6A616A6">
      <w:pPr>
        <w:pStyle w:val="style0"/>
        <w:rPr>
          <w:sz w:val="28"/>
          <w:szCs w:val="28"/>
        </w:rPr>
      </w:pPr>
      <w:r>
        <w:rPr>
          <w:sz w:val="28"/>
          <w:szCs w:val="28"/>
        </w:rPr>
        <w:t>因为发现许多新人玩家缺乏系统的新手引导，导致在游玩过程中因许多基础知识的缺失而没有得到好的游玩体验。</w:t>
      </w:r>
    </w:p>
    <w:p w14:paraId="5CF49D7B">
      <w:pPr>
        <w:pStyle w:val="style0"/>
        <w:rPr>
          <w:sz w:val="28"/>
          <w:szCs w:val="28"/>
        </w:rPr>
      </w:pPr>
      <w:r>
        <w:rPr>
          <w:sz w:val="28"/>
          <w:szCs w:val="28"/>
        </w:rPr>
        <w:t>本帖整理了大家在游玩过程中比较常见的问题，我也根据自己踩过的坑，提出了一些个人见解，并针对这些问题给出了一些较为通用的解决方案。</w:t>
      </w:r>
    </w:p>
    <w:p w14:paraId="93435177"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本版本是QA精简版，不含原理说明及图示，方便各位作者拿去在评论区与玩家进行快问快答。</w:t>
      </w:r>
    </w:p>
    <w:p w14:paraId="92CB2888">
      <w:pPr>
        <w:pStyle w:val="style0"/>
        <w:rPr>
          <w:sz w:val="28"/>
          <w:szCs w:val="28"/>
        </w:rPr>
      </w:pPr>
    </w:p>
    <w:p w14:paraId="166F62D8">
      <w:pPr>
        <w:pStyle w:val="style0"/>
        <w:rPr>
          <w:sz w:val="28"/>
          <w:szCs w:val="28"/>
        </w:rPr>
      </w:pPr>
      <w:r>
        <w:rPr>
          <w:sz w:val="28"/>
          <w:szCs w:val="28"/>
        </w:rPr>
        <w:t>希望本帖对各位新老玩家能有所帮助。</w:t>
      </w:r>
    </w:p>
    <w:p w14:paraId="F0CB6494">
      <w:pPr>
        <w:pStyle w:val="style0"/>
        <w:rPr>
          <w:sz w:val="28"/>
          <w:szCs w:val="28"/>
        </w:rPr>
      </w:pPr>
    </w:p>
    <w:p w14:paraId="348B1890">
      <w:pPr>
        <w:pStyle w:val="style0"/>
        <w:rPr>
          <w:sz w:val="28"/>
          <w:szCs w:val="28"/>
        </w:rPr>
      </w:pPr>
    </w:p>
    <w:p w14:paraId="3B2D84FA">
      <w:pPr>
        <w:pStyle w:val="style0"/>
        <w:rPr>
          <w:sz w:val="28"/>
          <w:szCs w:val="28"/>
        </w:rPr>
      </w:pPr>
    </w:p>
    <w:p w14:paraId="E58FCF64">
      <w:pPr>
        <w:pStyle w:val="style0"/>
        <w:rPr>
          <w:sz w:val="28"/>
          <w:szCs w:val="28"/>
        </w:rPr>
      </w:pPr>
      <w:r>
        <w:rPr>
          <w:sz w:val="28"/>
          <w:szCs w:val="28"/>
        </w:rPr>
        <w:t>目录：</w:t>
      </w:r>
    </w:p>
    <w:p w14:paraId="60094FC3">
      <w:pPr>
        <w:pStyle w:val="style0"/>
        <w:rPr>
          <w:sz w:val="28"/>
          <w:szCs w:val="28"/>
        </w:rPr>
      </w:pPr>
      <w:r>
        <w:rPr>
          <w:sz w:val="28"/>
          <w:szCs w:val="28"/>
        </w:rPr>
        <w:t>一、基础篇</w:t>
      </w:r>
    </w:p>
    <w:p w14:paraId="AFD00D53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1.1.基础按键介绍</w:t>
      </w:r>
    </w:p>
    <w:p w14:paraId="6E28D27E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1.2.模型如何选择3</w:t>
      </w:r>
    </w:p>
    <w:p w14:paraId="C68E5226">
      <w:pPr>
        <w:pStyle w:val="style0"/>
        <w:rPr>
          <w:sz w:val="28"/>
          <w:szCs w:val="28"/>
        </w:rPr>
      </w:pPr>
      <w:r>
        <w:rPr>
          <w:sz w:val="28"/>
          <w:szCs w:val="28"/>
        </w:rPr>
        <w:t>二、总结篇</w:t>
      </w:r>
    </w:p>
    <w:p w14:paraId="4C3A0504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2.1.Q：AI记性太差老忘东西？</w:t>
      </w:r>
    </w:p>
    <w:p w14:paraId="6927A8EA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　　Q：怎么总结？</w:t>
      </w:r>
    </w:p>
    <w:p w14:paraId="90BFA475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2.2.Q：生成的总结不完整怎么办？</w:t>
      </w:r>
    </w:p>
    <w:p w14:paraId="8F877703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2.3.Q：总结字数超保存上限了怎么办？</w:t>
      </w:r>
    </w:p>
    <w:p w14:paraId="B1D8A73B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2.4.Q：发总结指令，AI却继续生成剧情，不总结，怎么办？</w:t>
      </w:r>
    </w:p>
    <w:p w14:paraId="5F964156">
      <w:pPr>
        <w:pStyle w:val="style0"/>
        <w:rPr>
          <w:sz w:val="28"/>
          <w:szCs w:val="28"/>
        </w:rPr>
      </w:pPr>
      <w:r>
        <w:rPr>
          <w:sz w:val="28"/>
          <w:szCs w:val="28"/>
        </w:rPr>
        <w:t>三、修复篇</w:t>
      </w:r>
    </w:p>
    <w:p w14:paraId="C740E968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3.1.Q：状态栏崩溃了怎么办？</w:t>
      </w:r>
    </w:p>
    <w:p w14:paraId="2459568D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3.2.Q：只生成一半/不生成状态栏怎么办？</w:t>
      </w:r>
    </w:p>
    <w:p w14:paraId="A905A482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3.3.Q：玩久了页面很卡怎么办？</w:t>
      </w:r>
    </w:p>
    <w:p w14:paraId="32D1FEC0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3.4.Q：没有回复是怎么回事？</w:t>
      </w:r>
    </w:p>
    <w:p w14:paraId="6AA61560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　　Q：回复只生成了一半是怎么回事？</w:t>
      </w:r>
    </w:p>
    <w:p w14:paraId="CD092A1A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3.5.Q：回复里一堆英文/乱码/日文/韩文/德文等怎么办？</w:t>
      </w:r>
    </w:p>
    <w:p w14:paraId="8A34AFF7">
      <w:pPr>
        <w:pStyle w:val="style0"/>
        <w:rPr>
          <w:sz w:val="28"/>
          <w:szCs w:val="28"/>
        </w:rPr>
      </w:pPr>
      <w:r>
        <w:rPr>
          <w:sz w:val="28"/>
          <w:szCs w:val="28"/>
        </w:rPr>
        <w:t>四、游玩篇</w:t>
      </w:r>
    </w:p>
    <w:p w14:paraId="3E995FBF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4.1.Q：作者设定的主角不喜欢，想扮演其他角色怎么办？</w:t>
      </w:r>
    </w:p>
    <w:p w14:paraId="99A5584A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4.2.Q：作者设置的情节不喜欢怎么办？</w:t>
      </w:r>
    </w:p>
    <w:p w14:paraId="1B4B2121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　　Q：如何加MOD/加角色？</w:t>
      </w:r>
    </w:p>
    <w:p w14:paraId="178A123E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4.3.Q：设定补充的五种插入位置是什么意思？</w:t>
      </w:r>
    </w:p>
    <w:p w14:paraId="C9D2BDF9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4.4.Q：AI抢话/擅作主张？/不扮演我怎么办？</w:t>
      </w:r>
    </w:p>
    <w:p w14:paraId="E4077D90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　　Q：配角易绝望/神化我怎么办？</w:t>
      </w:r>
    </w:p>
    <w:p w14:paraId="7E97E36A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4.5.Q：AI剧情推进太快或擅自给我加戏？/AI推进太慢疯狂水细节怎么办？</w:t>
      </w:r>
    </w:p>
    <w:p w14:paraId="0957E554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4.6.Q：AI的回复我满意前半段，不满意后半段，怎么办？</w:t>
      </w:r>
    </w:p>
    <w:p w14:paraId="219CCD5A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　　Q：满意前半段和后半段，但中间衔接僵硬/读错设定怎么办？</w:t>
      </w:r>
    </w:p>
    <w:p w14:paraId="CC7DA076">
      <w:pPr>
        <w:pStyle w:val="style0"/>
        <w:rPr>
          <w:sz w:val="28"/>
          <w:szCs w:val="28"/>
        </w:rPr>
      </w:pPr>
    </w:p>
    <w:p w14:paraId="86E9733F">
      <w:pPr>
        <w:pStyle w:val="style0"/>
        <w:rPr>
          <w:sz w:val="28"/>
          <w:szCs w:val="28"/>
        </w:rPr>
      </w:pPr>
    </w:p>
    <w:p w14:paraId="3BAB9D8C">
      <w:pPr>
        <w:pStyle w:val="style0"/>
        <w:rPr>
          <w:sz w:val="28"/>
          <w:szCs w:val="28"/>
        </w:rPr>
      </w:pPr>
    </w:p>
    <w:p w14:paraId="736BDCE7">
      <w:pPr>
        <w:pStyle w:val="style0"/>
        <w:rPr>
          <w:sz w:val="28"/>
          <w:szCs w:val="28"/>
        </w:rPr>
      </w:pPr>
    </w:p>
    <w:p w14:paraId="F3B544D8">
      <w:pPr>
        <w:pStyle w:val="style0"/>
        <w:rPr>
          <w:sz w:val="28"/>
          <w:szCs w:val="28"/>
        </w:rPr>
      </w:pPr>
    </w:p>
    <w:p w14:paraId="F609EBBB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一、基础篇</w:t>
      </w:r>
    </w:p>
    <w:p w14:paraId="5246A3AC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1.1.基础按键介绍</w:t>
      </w:r>
    </w:p>
    <w:p w14:paraId="936EB3FE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① 选择模型：输入框前方的数字和箭头。</w:t>
      </w:r>
    </w:p>
    <w:p w14:paraId="2799F89A">
      <w:pPr>
        <w:pStyle w:val="style0"/>
        <w:rPr>
          <w:sz w:val="28"/>
          <w:szCs w:val="28"/>
        </w:rPr>
      </w:pPr>
      <w:r>
        <w:rPr>
          <w:sz w:val="28"/>
          <w:szCs w:val="28"/>
        </w:rPr>
        <w:t>点击切换当前使用的模型（不同模型消耗电量不同）</w:t>
      </w:r>
    </w:p>
    <w:p w14:paraId="86EEFB3E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② 重新生成：对话框左下角第一个按钮，转圈双箭头。</w:t>
      </w:r>
    </w:p>
    <w:p w14:paraId="7B95BC17">
      <w:pPr>
        <w:pStyle w:val="style0"/>
        <w:rPr>
          <w:sz w:val="28"/>
          <w:szCs w:val="28"/>
        </w:rPr>
      </w:pPr>
      <w:r>
        <w:rPr>
          <w:sz w:val="28"/>
          <w:szCs w:val="28"/>
        </w:rPr>
        <w:t>对内容不满意时点击，AI会重新生成回复（按照当前设置的模型扣费）</w:t>
      </w:r>
    </w:p>
    <w:p w14:paraId="EE0E3E74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③ 编辑：对话框左下角第二个按钮，方形按钮。</w:t>
      </w:r>
    </w:p>
    <w:p w14:paraId="493573DF">
      <w:pPr>
        <w:pStyle w:val="style0"/>
        <w:rPr>
          <w:sz w:val="28"/>
          <w:szCs w:val="28"/>
        </w:rPr>
      </w:pPr>
      <w:r>
        <w:rPr>
          <w:sz w:val="28"/>
          <w:szCs w:val="28"/>
        </w:rPr>
        <w:t>点进进去文本框后，可以手动修改任意对话内容（玩家或AI的均可）</w:t>
      </w:r>
    </w:p>
    <w:p w14:paraId="B93DC447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④ 分享：对话框左下第三个按钮及页面右上左起第二个按钮</w:t>
      </w:r>
    </w:p>
    <w:p w14:paraId="466C3E09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⑤ 详情/评论区：右上气泡按钮。</w:t>
      </w:r>
    </w:p>
    <w:p w14:paraId="EF0A3AD6">
      <w:pPr>
        <w:pStyle w:val="style0"/>
        <w:rPr>
          <w:sz w:val="28"/>
          <w:szCs w:val="28"/>
        </w:rPr>
      </w:pPr>
      <w:r>
        <w:rPr>
          <w:sz w:val="28"/>
          <w:szCs w:val="28"/>
        </w:rPr>
        <w:t>点击进入角色卡详情页和评论区</w:t>
      </w:r>
    </w:p>
    <w:p w14:paraId="E4B1D0F5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⑥ 同步：右上角的旋转箭头</w:t>
      </w:r>
    </w:p>
    <w:p w14:paraId="E7CB956C">
      <w:pPr>
        <w:pStyle w:val="style0"/>
        <w:rPr>
          <w:sz w:val="28"/>
          <w:szCs w:val="28"/>
        </w:rPr>
      </w:pPr>
      <w:r>
        <w:rPr>
          <w:sz w:val="28"/>
          <w:szCs w:val="28"/>
        </w:rPr>
        <w:t>可以进行多设备同步聊天记录；网络波动无回复时需要尝试同步。</w:t>
      </w:r>
    </w:p>
    <w:p w14:paraId="4EC8344C">
      <w:pPr>
        <w:pStyle w:val="style0"/>
        <w:rPr>
          <w:sz w:val="28"/>
          <w:szCs w:val="28"/>
        </w:rPr>
      </w:pPr>
    </w:p>
    <w:p w14:paraId="CB4284D6">
      <w:pPr>
        <w:pStyle w:val="style0"/>
        <w:rPr>
          <w:sz w:val="28"/>
          <w:szCs w:val="28"/>
        </w:rPr>
      </w:pPr>
      <w:r>
        <w:rPr>
          <w:sz w:val="28"/>
          <w:szCs w:val="28"/>
        </w:rPr>
        <w:t>以下点击输入框右侧+键打开。</w:t>
      </w:r>
    </w:p>
    <w:p w14:paraId="B1DDEFD1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⑦ 重置聊天：删除当前对话内全部记录，重置后不可恢复，慎用</w:t>
      </w:r>
    </w:p>
    <w:p w14:paraId="FF2531B8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⑧ 导出：导出聊天记录为txt文件，但是大部分手机直接查看文档会显示乱码，需要用office、wps等软件打开才能正常查看。</w:t>
      </w:r>
    </w:p>
    <w:p w14:paraId="31987D01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⑮ 新的聊天：可以新建在本角色卡中的存档，也可以在此进行存档的管理和切换，存档之间的发展和设定补充互不影响，每张卡最多10组独立存档。</w:t>
      </w:r>
    </w:p>
    <w:p w14:paraId="00D79D93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⑨ 更换背景：重置或从相册选择背景图（公共场合防暴露可用）</w:t>
      </w:r>
    </w:p>
    <w:p w14:paraId="A21D069E">
      <w:pPr>
        <w:pStyle w:val="style0"/>
        <w:rPr>
          <w:sz w:val="28"/>
          <w:szCs w:val="28"/>
        </w:rPr>
      </w:pPr>
      <w:r>
        <w:rPr>
          <w:sz w:val="28"/>
          <w:szCs w:val="28"/>
        </w:rPr>
        <w:t xml:space="preserve">⑩ 快捷指令栏 </w:t>
      </w:r>
    </w:p>
    <w:p w14:paraId="B29CE16C">
      <w:pPr>
        <w:pStyle w:val="style0"/>
        <w:rPr>
          <w:sz w:val="28"/>
          <w:szCs w:val="28"/>
        </w:rPr>
      </w:pPr>
      <w:r>
        <w:rPr>
          <w:sz w:val="28"/>
          <w:szCs w:val="28"/>
        </w:rPr>
        <w:t>输入框上方的快捷栏可以滑动，点击后快速向输入框输入快捷指令，通过左下角自定义指令可进行管理</w:t>
      </w:r>
    </w:p>
    <w:p w14:paraId="516A58ED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⑪ 用户人设：修改AI眼中你扮演的角色（仅称呼/全局人设/单独设置，需作者开放）</w:t>
      </w:r>
    </w:p>
    <w:p w14:paraId="235EE2CB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⑫ 设定补充：覆盖或补充角色卡设定（需作者开放）</w:t>
      </w:r>
    </w:p>
    <w:p w14:paraId="F9102FEC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⑬ 对话设置：设置AI回复风格（文风、抢话设置等）</w:t>
      </w:r>
    </w:p>
    <w:p w14:paraId="B6B1DFDF">
      <w:pPr>
        <w:pStyle w:val="style0"/>
        <w:rPr>
          <w:sz w:val="28"/>
          <w:szCs w:val="28"/>
        </w:rPr>
      </w:pPr>
    </w:p>
    <w:p w14:paraId="7EF6DCD0">
      <w:pPr>
        <w:pStyle w:val="style0"/>
        <w:rPr>
          <w:sz w:val="28"/>
          <w:szCs w:val="28"/>
        </w:rPr>
      </w:pPr>
      <w:r>
        <w:rPr>
          <w:sz w:val="28"/>
          <w:szCs w:val="28"/>
        </w:rPr>
        <w:t>以下长按页面内任意对话可以弹出：</w:t>
      </w:r>
    </w:p>
    <w:p w14:paraId="92E0B65E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⑭ 删除/回溯：删除只删当前对话；回溯删当前及之后所有</w:t>
      </w:r>
    </w:p>
    <w:p w14:paraId="C308790F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⑮ 开始新的故事： 携带当前选定的对话及其之前所有的记录，新建一个保留了上述全部内容的存档。</w:t>
      </w:r>
    </w:p>
    <w:p w14:paraId="D9D93718">
      <w:pPr>
        <w:pStyle w:val="style0"/>
        <w:rPr>
          <w:sz w:val="28"/>
          <w:szCs w:val="28"/>
        </w:rPr>
      </w:pPr>
    </w:p>
    <w:p w14:paraId="8EEC62EB">
      <w:pPr>
        <w:pStyle w:val="style0"/>
        <w:rPr>
          <w:sz w:val="28"/>
          <w:szCs w:val="28"/>
        </w:rPr>
      </w:pPr>
    </w:p>
    <w:p w14:paraId="73381775">
      <w:pPr>
        <w:pStyle w:val="style0"/>
        <w:rPr>
          <w:sz w:val="28"/>
          <w:szCs w:val="28"/>
        </w:rPr>
      </w:pPr>
    </w:p>
    <w:p w14:paraId="7FF6DC07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1.2.模型如何选择：</w:t>
      </w:r>
    </w:p>
    <w:p w14:paraId="F3C7EA65">
      <w:pPr>
        <w:pStyle w:val="style0"/>
        <w:rPr>
          <w:sz w:val="28"/>
          <w:szCs w:val="28"/>
        </w:rPr>
      </w:pPr>
      <w:r>
        <w:rPr>
          <w:sz w:val="28"/>
          <w:szCs w:val="28"/>
        </w:rPr>
        <w:t>前情须知：</w:t>
      </w:r>
    </w:p>
    <w:p w14:paraId="77A94F58">
      <w:pPr>
        <w:pStyle w:val="style0"/>
        <w:rPr>
          <w:sz w:val="28"/>
          <w:szCs w:val="28"/>
        </w:rPr>
      </w:pPr>
      <w:r>
        <w:rPr>
          <w:sz w:val="28"/>
          <w:szCs w:val="28"/>
        </w:rPr>
        <w:t>所有模型都非一成不变，所有模型随时可能因并发（游玩人数）、渠道、官方、网络等原因波动，俗称降智、抽疯。</w:t>
      </w:r>
    </w:p>
    <w:p w14:paraId="71F4F83C">
      <w:pPr>
        <w:pStyle w:val="style0"/>
        <w:rPr>
          <w:sz w:val="28"/>
          <w:szCs w:val="28"/>
        </w:rPr>
      </w:pPr>
      <w:r>
        <w:rPr>
          <w:sz w:val="28"/>
          <w:szCs w:val="28"/>
        </w:rPr>
        <w:t>且所有模型表现皆受玩家调教水平影响，越高智的模型上下限的差距表现越明显，在不同玩家手里玩起来可能完全是两个模型。</w:t>
      </w:r>
    </w:p>
    <w:p w14:paraId="719A8F98">
      <w:pPr>
        <w:pStyle w:val="style0"/>
        <w:rPr>
          <w:sz w:val="28"/>
          <w:szCs w:val="28"/>
        </w:rPr>
      </w:pPr>
      <w:r>
        <w:rPr>
          <w:sz w:val="28"/>
          <w:szCs w:val="28"/>
        </w:rPr>
        <w:t>因此模型没有固定推荐，应当根据个人情况和游玩时的网络情况实时选择。</w:t>
      </w:r>
    </w:p>
    <w:p w14:paraId="5ED0D22B">
      <w:pPr>
        <w:pStyle w:val="style0"/>
        <w:rPr>
          <w:sz w:val="28"/>
          <w:szCs w:val="28"/>
        </w:rPr>
      </w:pPr>
      <w:r>
        <w:rPr>
          <w:sz w:val="28"/>
          <w:szCs w:val="28"/>
        </w:rPr>
        <w:t>在不抽疯的前提下，各类模型的特征和优缺点如下：</w:t>
      </w:r>
    </w:p>
    <w:p w14:paraId="28C69046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①Claude系：</w:t>
      </w:r>
    </w:p>
    <w:p w14:paraId="D89351C5">
      <w:pPr>
        <w:pStyle w:val="style0"/>
        <w:rPr>
          <w:sz w:val="28"/>
          <w:szCs w:val="28"/>
        </w:rPr>
      </w:pPr>
      <w:r>
        <w:rPr>
          <w:sz w:val="28"/>
          <w:szCs w:val="28"/>
        </w:rPr>
        <w:t>- 优点：</w:t>
      </w:r>
    </w:p>
    <w:p w14:paraId="C814FE9B">
      <w:pPr>
        <w:pStyle w:val="style0"/>
        <w:rPr>
          <w:sz w:val="28"/>
          <w:szCs w:val="28"/>
        </w:rPr>
      </w:pPr>
      <w:r>
        <w:rPr>
          <w:sz w:val="28"/>
          <w:szCs w:val="28"/>
        </w:rPr>
        <w:t>听话，遵循指令，读设定能力强，状态栏最稳定的模型系列没有之一。c4.6o（claude-4.6-opus）是当前版本下综合质量最高的模型。</w:t>
      </w:r>
    </w:p>
    <w:p w14:paraId="B276F82F">
      <w:pPr>
        <w:pStyle w:val="style0"/>
        <w:rPr>
          <w:sz w:val="28"/>
          <w:szCs w:val="28"/>
        </w:rPr>
      </w:pPr>
      <w:r>
        <w:rPr>
          <w:sz w:val="28"/>
          <w:szCs w:val="28"/>
        </w:rPr>
        <w:t>- 缺点：</w:t>
      </w:r>
    </w:p>
    <w:p w14:paraId="259A54AB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1.因为过于听话导致的发散能力不强，游玩时经常只是复读扩写用户的行动指令，用户没有提及的部分就完全不展开。</w:t>
      </w:r>
    </w:p>
    <w:p w14:paraId="48EEA9AC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2.道德审查严格，经常道歉，有时连16、17岁也会认定未成年从而道歉打回（虽然确实是未成年）</w:t>
      </w:r>
    </w:p>
    <w:p w14:paraId="80E4358B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3.贵是我的问题……本来是这么说，但由于前两个缺点，有时75电丢进去，4.6o完全不展开剧情疯狂水文，或者直接丢回来一个肥肠抱芡，是真的很窒息。</w:t>
      </w:r>
    </w:p>
    <w:p w14:paraId="03372307">
      <w:pPr>
        <w:pStyle w:val="style0"/>
        <w:rPr>
          <w:sz w:val="28"/>
          <w:szCs w:val="28"/>
        </w:rPr>
      </w:pPr>
    </w:p>
    <w:p w14:paraId="EB609BF1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②Gemini系：﻿</w:t>
      </w:r>
    </w:p>
    <w:p w14:paraId="9F5ACBA8">
      <w:pPr>
        <w:pStyle w:val="style0"/>
        <w:rPr>
          <w:sz w:val="28"/>
          <w:szCs w:val="28"/>
        </w:rPr>
      </w:pPr>
      <w:r>
        <w:rPr>
          <w:sz w:val="28"/>
          <w:szCs w:val="28"/>
        </w:rPr>
        <w:t>- 优点：</w:t>
      </w:r>
    </w:p>
    <w:p w14:paraId="EADD35CC">
      <w:pPr>
        <w:pStyle w:val="style0"/>
        <w:rPr>
          <w:sz w:val="28"/>
          <w:szCs w:val="28"/>
        </w:rPr>
      </w:pPr>
      <w:r>
        <w:rPr>
          <w:sz w:val="28"/>
          <w:szCs w:val="28"/>
        </w:rPr>
        <w:t>因为谷歌训练时用了大量小说、同人文数据，Gemini系是站内文笔最好且最适合推同人卡的模型。在剧情发展上，拥有极佳的发散能力，这点优于c系。</w:t>
      </w:r>
    </w:p>
    <w:p w14:paraId="F275C47A">
      <w:pPr>
        <w:pStyle w:val="style0"/>
        <w:rPr>
          <w:sz w:val="28"/>
          <w:szCs w:val="28"/>
        </w:rPr>
      </w:pPr>
      <w:r>
        <w:rPr>
          <w:sz w:val="28"/>
          <w:szCs w:val="28"/>
        </w:rPr>
        <w:t>- 缺点：</w:t>
      </w:r>
    </w:p>
    <w:p w14:paraId="DB5B2BF3">
      <w:pPr>
        <w:pStyle w:val="style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但g系的好文笔并不稳定，由于发散能力过强，跑偏剧情是常态，更是动不动就发情。</w:t>
      </w:r>
    </w:p>
    <w:p w14:paraId="221F0399"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>2.</w:t>
      </w:r>
      <w:r>
        <w:rPr>
          <w:sz w:val="28"/>
          <w:szCs w:val="28"/>
        </w:rPr>
        <w:t>问题同样出在训练素材里使用了大量小说上，g系制造冲突的方式非常套路，塑造的角色极端脸谱化，经常会用恶意去定义所有角色的动机。</w:t>
      </w:r>
    </w:p>
    <w:p w14:paraId="48B4F1AF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3.仍是发散能力过强导致的，g系普遍不吃指令，经常我行我素。</w:t>
      </w:r>
    </w:p>
    <w:p w14:paraId="FF6B80D0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4.迭代快——迭代快本身不是缺点，但谷歌每次“革新”往往都是抽老模型的算力去测试新模型，而且每次砍的计算资源非常庞大，导致g系模型算力不足近乎成了常态，并发一高就降智。</w:t>
      </w:r>
    </w:p>
    <w:p w14:paraId="782A8847">
      <w:pPr>
        <w:pStyle w:val="style0"/>
        <w:rPr>
          <w:sz w:val="28"/>
          <w:szCs w:val="28"/>
        </w:rPr>
      </w:pPr>
    </w:p>
    <w:p w14:paraId="48852443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③DeepSeek系：</w:t>
      </w:r>
    </w:p>
    <w:p w14:paraId="8F6AFC6D">
      <w:pPr>
        <w:pStyle w:val="style0"/>
        <w:rPr>
          <w:sz w:val="28"/>
          <w:szCs w:val="28"/>
        </w:rPr>
      </w:pPr>
      <w:r>
        <w:rPr>
          <w:sz w:val="28"/>
          <w:szCs w:val="28"/>
        </w:rPr>
        <w:t>- 优点：</w:t>
      </w:r>
    </w:p>
    <w:p w14:paraId="DF13D27A">
      <w:pPr>
        <w:pStyle w:val="style0"/>
        <w:rPr>
          <w:sz w:val="28"/>
          <w:szCs w:val="28"/>
        </w:rPr>
      </w:pPr>
      <w:r>
        <w:rPr>
          <w:sz w:val="28"/>
          <w:szCs w:val="28"/>
        </w:rPr>
        <w:t>国产之光，当之无愧的性价比之王。生成表现上介于c系和g系之间，又听话文笔又好，因训练投喂了国风素材，对武侠、仙侠类特攻。</w:t>
      </w:r>
    </w:p>
    <w:p w14:paraId="2E596431">
      <w:pPr>
        <w:pStyle w:val="style0"/>
        <w:rPr>
          <w:sz w:val="28"/>
          <w:szCs w:val="28"/>
        </w:rPr>
      </w:pPr>
      <w:r>
        <w:rPr>
          <w:sz w:val="28"/>
          <w:szCs w:val="28"/>
        </w:rPr>
        <w:t>- 缺点：</w:t>
      </w:r>
    </w:p>
    <w:p w14:paraId="5AE6433A">
      <w:pPr>
        <w:pStyle w:val="style0"/>
        <w:rPr>
          <w:sz w:val="28"/>
          <w:szCs w:val="28"/>
        </w:rPr>
      </w:pPr>
      <w:r>
        <w:rPr>
          <w:sz w:val="28"/>
          <w:szCs w:val="28"/>
        </w:rPr>
        <w:t>但有时文笔又烂又不听话，dsv4f掉状态栏是日常。</w:t>
      </w:r>
    </w:p>
    <w:p w14:paraId="C7CD4EDC">
      <w:pPr>
        <w:pStyle w:val="style0"/>
        <w:rPr>
          <w:sz w:val="28"/>
          <w:szCs w:val="28"/>
        </w:rPr>
      </w:pPr>
    </w:p>
    <w:p w14:paraId="C79B3CAC">
      <w:pPr>
        <w:pStyle w:val="style0"/>
        <w:rPr>
          <w:sz w:val="28"/>
          <w:szCs w:val="28"/>
        </w:rPr>
      </w:pPr>
    </w:p>
    <w:p w14:paraId="8427334D">
      <w:pPr>
        <w:pStyle w:val="style0"/>
        <w:rPr>
          <w:sz w:val="28"/>
          <w:szCs w:val="28"/>
        </w:rPr>
      </w:pPr>
    </w:p>
    <w:p w14:paraId="5799B88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二、总结篇（记忆管理）</w:t>
      </w:r>
    </w:p>
    <w:p w14:paraId="BF925B3D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2.1.</w:t>
      </w:r>
    </w:p>
    <w:p w14:paraId="39599B12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Q：AI记性太差老忘东西怎么办？</w:t>
      </w:r>
    </w:p>
    <w:p w14:paraId="DABD188B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A：AI记忆范围约6-9轮，超出会遗忘，需要定期总结。总结的本质是将旧记忆手动搬回AI能读到的位置。</w:t>
      </w:r>
    </w:p>
    <w:p w14:paraId="DCD48585">
      <w:pPr>
        <w:pStyle w:val="style0"/>
        <w:rPr>
          <w:sz w:val="28"/>
          <w:szCs w:val="28"/>
        </w:rPr>
      </w:pPr>
    </w:p>
    <w:p w14:paraId="4BA933CE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Q：怎么总结？</w:t>
      </w:r>
    </w:p>
    <w:p w14:paraId="C75D0458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A：有三种总结方法。</w:t>
      </w:r>
    </w:p>
    <w:p w14:paraId="10BB5EFB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官方总结：切换到“官方总结flash/pro”模型，发送“开始总结”。输出剧情总结+角色总结。优点：稳定，不怕网络波动导致的无法总结；缺点：无法定制，不适合复杂卡。</w:t>
      </w:r>
    </w:p>
    <w:p w14:paraId="B4A7C496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指令总结：通过输入框发送总结指令进行总结。多数卡内自带专用总结可以直接使用，也可以根据当前卡的特性和个人需求，自行定制总结指令。</w:t>
      </w:r>
    </w:p>
    <w:p w14:paraId="01E7A36F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如果当前游玩的卡内没有自带总结，你也不会自定义总结指令，那么以下为通用指令：</w:t>
      </w:r>
    </w:p>
    <w:p w14:paraId="3DB31B04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『停止生成剧情，并在此基础上回顾已发生的剧情，总结目前为止我已接触到的所有事件、设定和信息（严禁记录还未知晓的内容），确保完整清晰，不要省略或遗漏。</w:t>
      </w:r>
    </w:p>
    <w:p w14:paraId="ECD9B49B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【总结要求：以如下的纯文本格式整理（如无变化则不更新），以前的总结内容将我修改后的总结修改，严禁擅自使用任何html代码进行排版美化，严禁反复提及同一内容。以"总结完毕"为结尾。】</w:t>
      </w:r>
    </w:p>
    <w:p w14:paraId="1AACC6A7">
      <w:pPr>
        <w:pStyle w:val="style0"/>
        <w:rPr>
          <w:sz w:val="28"/>
          <w:szCs w:val="28"/>
        </w:rPr>
      </w:pPr>
      <w:r>
        <w:rPr>
          <w:sz w:val="28"/>
          <w:szCs w:val="28"/>
        </w:rPr>
        <w:t>总结格式：</w:t>
      </w:r>
    </w:p>
    <w:p w14:paraId="EABA4C66">
      <w:pPr>
        <w:pStyle w:val="style0"/>
        <w:rPr>
          <w:sz w:val="28"/>
          <w:szCs w:val="28"/>
        </w:rPr>
      </w:pPr>
      <w:r>
        <w:rPr>
          <w:sz w:val="28"/>
          <w:szCs w:val="28"/>
        </w:rPr>
        <w:t>一、 事件时间线</w:t>
      </w:r>
    </w:p>
    <w:p w14:paraId="37292A90">
      <w:pPr>
        <w:pStyle w:val="style0"/>
        <w:rPr>
          <w:sz w:val="28"/>
          <w:szCs w:val="28"/>
        </w:rPr>
      </w:pPr>
      <w:r>
        <w:rPr>
          <w:sz w:val="28"/>
          <w:szCs w:val="28"/>
        </w:rPr>
        <w:t>（根据上文总结目前为止发生过的剧情事件，然后以①②③等序号按发生顺序罗列。旧剧情照抄我修改过的旧总结。）</w:t>
      </w:r>
    </w:p>
    <w:p w14:paraId="7F5D67F3">
      <w:pPr>
        <w:pStyle w:val="style0"/>
        <w:rPr>
          <w:sz w:val="28"/>
          <w:szCs w:val="28"/>
        </w:rPr>
      </w:pPr>
      <w:r>
        <w:rPr>
          <w:sz w:val="28"/>
          <w:szCs w:val="28"/>
        </w:rPr>
        <w:t>二、长期互动：整理并列出目前为止角色作出对之后内容有影响的互动（例如角色对玩家说过的承诺，不必需要一定包括对话，每件事用少于20字总结，例如1.（角色名1）承诺过给玩家每天一吻。（进行中)2. ...），没有可显示暂无，请记忆并保证后续剧情合理发展。</w:t>
      </w:r>
    </w:p>
    <w:p w14:paraId="CF24B410">
      <w:pPr>
        <w:pStyle w:val="style0"/>
        <w:rPr>
          <w:sz w:val="28"/>
          <w:szCs w:val="28"/>
        </w:rPr>
      </w:pPr>
      <w:r>
        <w:rPr>
          <w:sz w:val="28"/>
          <w:szCs w:val="28"/>
        </w:rPr>
        <w:t>三、主要角色</w:t>
      </w:r>
    </w:p>
    <w:p w14:paraId="81944448">
      <w:pPr>
        <w:pStyle w:val="style0"/>
        <w:rPr>
          <w:sz w:val="28"/>
          <w:szCs w:val="28"/>
        </w:rPr>
      </w:pPr>
      <w:r>
        <w:rPr>
          <w:sz w:val="28"/>
          <w:szCs w:val="28"/>
        </w:rPr>
        <w:t>（以①②③等序号罗列，列出当前全部玩家接触过的人物状态，格式如下:玩家自己的形象：80-100字简述姓名，性别，外貌，背景，处事习惯，性格，身材 例如：①角色名1|人物简述，姓名，性别，身份，外貌，背景，性格，当前好感度，语言风格，初次相遇事件，和玩家的关系变化 100字的与主角关系发展总结 ②角色名2|...... ......）</w:t>
      </w:r>
    </w:p>
    <w:p w14:paraId="2E70E384">
      <w:pPr>
        <w:pStyle w:val="style0"/>
        <w:rPr>
          <w:sz w:val="28"/>
          <w:szCs w:val="28"/>
        </w:rPr>
      </w:pPr>
      <w:r>
        <w:rPr>
          <w:sz w:val="28"/>
          <w:szCs w:val="28"/>
        </w:rPr>
        <w:t>四、角色间关系发展</w:t>
      </w:r>
    </w:p>
    <w:p w14:paraId="9B3A2458">
      <w:pPr>
        <w:pStyle w:val="style0"/>
        <w:rPr>
          <w:sz w:val="28"/>
          <w:szCs w:val="28"/>
        </w:rPr>
      </w:pPr>
      <w:r>
        <w:rPr>
          <w:sz w:val="28"/>
          <w:szCs w:val="28"/>
        </w:rPr>
        <w:t>（以①②③等序号罗列）</w:t>
      </w:r>
    </w:p>
    <w:p w14:paraId="915B0E3F">
      <w:pPr>
        <w:pStyle w:val="style0"/>
        <w:rPr>
          <w:sz w:val="28"/>
          <w:szCs w:val="28"/>
        </w:rPr>
      </w:pPr>
      <w:r>
        <w:rPr>
          <w:sz w:val="28"/>
          <w:szCs w:val="28"/>
        </w:rPr>
        <w:t>五、补充或更新的设定</w:t>
      </w:r>
    </w:p>
    <w:p w14:paraId="B6EECADA">
      <w:pPr>
        <w:pStyle w:val="style0"/>
        <w:rPr>
          <w:sz w:val="28"/>
          <w:szCs w:val="28"/>
        </w:rPr>
      </w:pPr>
      <w:r>
        <w:rPr>
          <w:sz w:val="28"/>
          <w:szCs w:val="28"/>
        </w:rPr>
        <w:t>（以①②③等序号罗列）</w:t>
      </w:r>
    </w:p>
    <w:p w14:paraId="65B9B845">
      <w:pPr>
        <w:pStyle w:val="style0"/>
        <w:rPr>
          <w:sz w:val="28"/>
          <w:szCs w:val="28"/>
        </w:rPr>
      </w:pPr>
      <w:r>
        <w:rPr>
          <w:sz w:val="28"/>
          <w:szCs w:val="28"/>
        </w:rPr>
        <w:t>六、（其他你觉得要总结的内容）</w:t>
      </w:r>
    </w:p>
    <w:p w14:paraId="81803D47">
      <w:pPr>
        <w:pStyle w:val="style0"/>
        <w:rPr>
          <w:sz w:val="28"/>
          <w:szCs w:val="28"/>
        </w:rPr>
      </w:pPr>
      <w:r>
        <w:rPr>
          <w:sz w:val="28"/>
          <w:szCs w:val="28"/>
        </w:rPr>
        <w:t>（以①②③等序号罗列）</w:t>
      </w:r>
    </w:p>
    <w:p w14:paraId="EAA30081">
      <w:pPr>
        <w:pStyle w:val="style0"/>
        <w:rPr>
          <w:sz w:val="28"/>
          <w:szCs w:val="28"/>
        </w:rPr>
      </w:pPr>
      <w:r>
        <w:rPr>
          <w:sz w:val="28"/>
          <w:szCs w:val="28"/>
        </w:rPr>
        <w:t>本次总结的字数上限为8000token，如果字数超限，请你简化合并一些内容，使最终回复控制在8000token以内。』</w:t>
      </w:r>
    </w:p>
    <w:p w14:paraId="9F6FAF12">
      <w:pPr>
        <w:pStyle w:val="style0"/>
        <w:rPr>
          <w:sz w:val="28"/>
          <w:szCs w:val="28"/>
        </w:rPr>
      </w:pPr>
    </w:p>
    <w:p w14:paraId="78562CD5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手动总结：如果总结中有遗漏或写错的重要细节，可以点击对话框左下角【编辑】，手动在总结中添加或修改。如果有重要且不容易记忆的关键信息，如“一句话”、“自定义的招术表现细节”，可以存入【设定补充】永久保存。</w:t>
      </w:r>
    </w:p>
    <w:p w14:paraId="C4CC3E4D">
      <w:pPr>
        <w:pStyle w:val="style0"/>
        <w:rPr>
          <w:sz w:val="28"/>
          <w:szCs w:val="28"/>
        </w:rPr>
      </w:pPr>
    </w:p>
    <w:p w14:paraId="62CEA5F1">
      <w:pPr>
        <w:pStyle w:val="style0"/>
        <w:rPr>
          <w:sz w:val="28"/>
          <w:szCs w:val="28"/>
        </w:rPr>
      </w:pPr>
    </w:p>
    <w:p w14:paraId="08E5F3A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2.2.</w:t>
      </w:r>
    </w:p>
    <w:p w14:paraId="8347B345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Q：生成的总结不完整怎么办？</w:t>
      </w:r>
    </w:p>
    <w:p w14:paraId="563C2146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 这是总结太长或token不足导致的，有三种方法：</w:t>
      </w:r>
    </w:p>
    <w:p w14:paraId="E845E952">
      <w:pPr>
        <w:pStyle w:val="style0"/>
        <w:rPr>
          <w:sz w:val="28"/>
          <w:szCs w:val="28"/>
        </w:rPr>
      </w:pPr>
      <w:r>
        <w:rPr>
          <w:sz w:val="28"/>
          <w:szCs w:val="28"/>
        </w:rPr>
        <w:t>方法1：发送继续总结指令</w:t>
      </w:r>
    </w:p>
    <w:p w14:paraId="C64D097B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『进入助手模式，不要生成剧情：上一轮总结未生成完毕，请根据总结格式要求，从上轮回复截断处开始继续生成总结。』</w:t>
      </w:r>
    </w:p>
    <w:p w14:paraId="E93CE11A">
      <w:pPr>
        <w:pStyle w:val="style0"/>
        <w:rPr>
          <w:sz w:val="28"/>
          <w:szCs w:val="28"/>
        </w:rPr>
      </w:pPr>
      <w:r>
        <w:rPr>
          <w:sz w:val="28"/>
          <w:szCs w:val="28"/>
        </w:rPr>
        <w:t>生成后手动拼接上下半段。</w:t>
      </w:r>
    </w:p>
    <w:p w14:paraId="ABB2BFF4">
      <w:pPr>
        <w:pStyle w:val="style0"/>
        <w:rPr>
          <w:sz w:val="28"/>
          <w:szCs w:val="28"/>
        </w:rPr>
      </w:pPr>
    </w:p>
    <w:p w14:paraId="8AB9F153">
      <w:pPr>
        <w:pStyle w:val="style0"/>
        <w:rPr>
          <w:sz w:val="28"/>
          <w:szCs w:val="28"/>
        </w:rPr>
      </w:pPr>
      <w:r>
        <w:rPr>
          <w:sz w:val="28"/>
          <w:szCs w:val="28"/>
        </w:rPr>
        <w:t>方法2：精简文本。</w:t>
      </w:r>
    </w:p>
    <w:p w14:paraId="872601A3">
      <w:pPr>
        <w:pStyle w:val="style0"/>
        <w:rPr>
          <w:sz w:val="28"/>
          <w:szCs w:val="28"/>
        </w:rPr>
      </w:pPr>
      <w:r>
        <w:rPr>
          <w:sz w:val="28"/>
          <w:szCs w:val="28"/>
        </w:rPr>
        <w:t>可以在游戏内用精简指令，性价比更高的做法是将旧总结复制发给大D老师（DeepSeek）要求精简，记得要求大D老师保留格式和特殊字符，生成完毕后再粘贴回原位置。</w:t>
      </w:r>
    </w:p>
    <w:p w14:paraId="FDC3A42C">
      <w:pPr>
        <w:pStyle w:val="style0"/>
        <w:rPr>
          <w:sz w:val="28"/>
          <w:szCs w:val="28"/>
        </w:rPr>
      </w:pPr>
    </w:p>
    <w:p w14:paraId="189C7CDF">
      <w:pPr>
        <w:pStyle w:val="style0"/>
        <w:rPr>
          <w:sz w:val="28"/>
          <w:szCs w:val="28"/>
        </w:rPr>
      </w:pPr>
      <w:r>
        <w:rPr>
          <w:sz w:val="28"/>
          <w:szCs w:val="28"/>
        </w:rPr>
        <w:t>方法3：手动存档。</w:t>
      </w:r>
    </w:p>
    <w:p w14:paraId="645B0CD3">
      <w:pPr>
        <w:pStyle w:val="style0"/>
        <w:rPr>
          <w:sz w:val="28"/>
          <w:szCs w:val="28"/>
        </w:rPr>
      </w:pPr>
      <w:r>
        <w:rPr>
          <w:sz w:val="28"/>
          <w:szCs w:val="28"/>
        </w:rPr>
        <w:t>前提是精简文本，如果精无可精或者继续精简担心信息失真，那么﻿可以用指令强制AI省略部分内容事件，只总结最新剧情节点，然后手动复制上一轮的总结内容进新总结。</w:t>
      </w:r>
    </w:p>
    <w:p w14:paraId="02D07849">
      <w:pPr>
        <w:pStyle w:val="style0"/>
        <w:rPr>
          <w:sz w:val="28"/>
          <w:szCs w:val="28"/>
        </w:rPr>
      </w:pPr>
      <w:r>
        <w:rPr>
          <w:sz w:val="28"/>
          <w:szCs w:val="28"/>
        </w:rPr>
        <w:t>例：如果你的总结中剧情占字较多，比如上轮总结出了30个事件，则可以在总结指令中加入“1～28号事件不要输出至总结中”，总结完后复制上一轮总结中的1～28进新总结即可。</w:t>
      </w:r>
    </w:p>
    <w:p w14:paraId="E61A02EA">
      <w:pPr>
        <w:pStyle w:val="style0"/>
        <w:rPr>
          <w:sz w:val="28"/>
          <w:szCs w:val="28"/>
        </w:rPr>
      </w:pPr>
      <w:r>
        <w:rPr>
          <w:sz w:val="28"/>
          <w:szCs w:val="28"/>
        </w:rPr>
        <w:t>再例：如果你的总结中角色占字较多，比如上轮总结出了12个角色，其中8个从上轮总结迄今为止没有互交，则可以在总结指令中加入“甲乙丙丁戊己庚辛8人的信息不要输出至总结中”，总结完后复制上一轮总结中的8个特色信息进新总结即可。</w:t>
      </w:r>
    </w:p>
    <w:p w14:paraId="E44FCB57">
      <w:pPr>
        <w:pStyle w:val="style0"/>
        <w:rPr>
          <w:sz w:val="28"/>
          <w:szCs w:val="28"/>
        </w:rPr>
      </w:pPr>
    </w:p>
    <w:p w14:paraId="FB2BD9A2">
      <w:pPr>
        <w:pStyle w:val="style0"/>
        <w:rPr>
          <w:sz w:val="28"/>
          <w:szCs w:val="28"/>
        </w:rPr>
      </w:pPr>
    </w:p>
    <w:p w14:paraId="9B90ECD6">
      <w:pPr>
        <w:pStyle w:val="style0"/>
        <w:rPr>
          <w:sz w:val="28"/>
          <w:szCs w:val="28"/>
        </w:rPr>
      </w:pPr>
    </w:p>
    <w:p w14:paraId="5DEBF98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2.3.</w:t>
      </w:r>
    </w:p>
    <w:p w14:paraId="C3F5FBA1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Q：使用了手动存档的方法，也精无可精了，且总结字数超保存上限（10000字），怎么办？</w:t>
      </w:r>
    </w:p>
    <w:p w14:paraId="82DFB774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 使用“外置存档”。</w:t>
      </w:r>
    </w:p>
    <w:p w14:paraId="62410570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新建txt或word文档，将超长总结按剧情、角色、相关设定，分门别类保存。</w:t>
      </w:r>
    </w:p>
    <w:p w14:paraId="E8EE5491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游戏中只总结当前进行的剧情和最近互交的角色。</w:t>
      </w:r>
    </w:p>
    <w:p w14:paraId="AC2FEF28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需要回忆或相关旧角色登场时，从外部文档复制相关内容粘贴到上轮总结末尾即可。</w:t>
      </w:r>
    </w:p>
    <w:p w14:paraId="A66E5986">
      <w:pPr>
        <w:pStyle w:val="style0"/>
        <w:rPr>
          <w:sz w:val="28"/>
          <w:szCs w:val="28"/>
        </w:rPr>
      </w:pPr>
    </w:p>
    <w:p w14:paraId="0CF04A93">
      <w:pPr>
        <w:pStyle w:val="style0"/>
        <w:rPr>
          <w:sz w:val="28"/>
          <w:szCs w:val="28"/>
        </w:rPr>
      </w:pPr>
    </w:p>
    <w:p w14:paraId="05A6D4F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2.4.</w:t>
      </w:r>
    </w:p>
    <w:p w14:paraId="5921F1A6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Q：发总结指令，AI却继续生成剧情，不总结，怎么办？</w:t>
      </w:r>
    </w:p>
    <w:p w14:paraId="6579227A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A：优先推荐切换模型到 claude-4-sonnet(逆向)（c4.0s）重试。其次推荐换官方总结flash/pro模型，此二模型不存在本问问题。</w:t>
      </w:r>
    </w:p>
    <w:p w14:paraId="00F3A733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如果c4.0s也无法总结，且官方模型不适配当前卡，那么尝试游戏其他卡，如果：</w:t>
      </w:r>
    </w:p>
    <w:p w14:paraId="182C895A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所有卡都无法正常总结 → 说明是渠道或模型问题，建议今天的魅魔🦌到这里。</w:t>
      </w:r>
    </w:p>
    <w:p w14:paraId="AB027D93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仅单张卡无法正常总结 → 可能是作者设定的叙事逻辑与总结指令冲突，向作者反馈bug。</w:t>
      </w:r>
    </w:p>
    <w:p w14:paraId="D3985B33">
      <w:pPr>
        <w:pStyle w:val="style0"/>
        <w:rPr>
          <w:sz w:val="28"/>
          <w:szCs w:val="28"/>
        </w:rPr>
      </w:pPr>
    </w:p>
    <w:p w14:paraId="4B666D49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如果实在总结不了，卡又非常有毒等不及作者解决就是想继续玩，那就受累将上轮总结至今的内容全部复制出来，连总结指令一起丢给大D老师（deepseek本站），让大D老师生成总结。</w:t>
      </w:r>
    </w:p>
    <w:p w14:paraId="C11B3CC2">
      <w:pPr>
        <w:pStyle w:val="style0"/>
        <w:rPr>
          <w:sz w:val="28"/>
          <w:szCs w:val="28"/>
        </w:rPr>
      </w:pPr>
    </w:p>
    <w:p w14:paraId="58211586">
      <w:pPr>
        <w:pStyle w:val="style0"/>
        <w:rPr>
          <w:sz w:val="28"/>
          <w:szCs w:val="28"/>
        </w:rPr>
      </w:pPr>
    </w:p>
    <w:p w14:paraId="3D07AA79">
      <w:pPr>
        <w:pStyle w:val="style0"/>
        <w:rPr>
          <w:sz w:val="28"/>
          <w:szCs w:val="28"/>
        </w:rPr>
      </w:pPr>
    </w:p>
    <w:p w14:paraId="3B89ABEB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三、修复篇</w:t>
      </w:r>
    </w:p>
    <w:p w14:paraId="93E0DA7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3.1.</w:t>
      </w:r>
    </w:p>
    <w:p w14:paraId="3D390A01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Q：状态栏崩溃了怎么办？</w:t>
      </w:r>
    </w:p>
    <w:p w14:paraId="A693CA3A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A：对话中已经生成了状态栏但状态栏崩溃的，有三种修复方法：</w:t>
      </w:r>
    </w:p>
    <w:p w14:paraId="6DA836A3">
      <w:pPr>
        <w:pStyle w:val="style0"/>
        <w:rPr>
          <w:sz w:val="28"/>
          <w:szCs w:val="28"/>
        </w:rPr>
      </w:pPr>
      <w:r>
        <w:rPr>
          <w:sz w:val="28"/>
          <w:szCs w:val="28"/>
        </w:rPr>
        <w:t>方法1：手动修复</w:t>
      </w:r>
    </w:p>
    <w:p w14:paraId="995839E9">
      <w:pPr>
        <w:pStyle w:val="style0"/>
        <w:rPr>
          <w:sz w:val="28"/>
          <w:szCs w:val="28"/>
        </w:rPr>
      </w:pPr>
      <w:r>
        <w:rPr>
          <w:sz w:val="28"/>
          <w:szCs w:val="28"/>
        </w:rPr>
        <w:t>点击对话框左下角编辑进入文本，手动修改状态栏的符号进行修改。一些作者会在评论区放出正确的正则状态栏格式，可直接对照参考，如果作者没有放出格式，可以上滑寻找正常状态栏，复制出来进行参考。</w:t>
      </w:r>
    </w:p>
    <w:p w14:paraId="2311A49F">
      <w:pPr>
        <w:pStyle w:val="style0"/>
        <w:rPr>
          <w:sz w:val="28"/>
          <w:szCs w:val="28"/>
        </w:rPr>
      </w:pPr>
      <w:r>
        <w:rPr>
          <w:sz w:val="28"/>
          <w:szCs w:val="28"/>
        </w:rPr>
        <w:t>手动修复时，优先检查字母、符号是否匹配匹配，其次检查顺序是否错位，最后检查半角/全角、大小写是否有误用。</w:t>
      </w:r>
    </w:p>
    <w:p w14:paraId="4C51CA9F">
      <w:pPr>
        <w:pStyle w:val="style0"/>
        <w:rPr>
          <w:sz w:val="28"/>
          <w:szCs w:val="28"/>
        </w:rPr>
      </w:pPr>
    </w:p>
    <w:p w14:paraId="3F621471">
      <w:pPr>
        <w:pStyle w:val="style0"/>
        <w:rPr>
          <w:sz w:val="28"/>
          <w:szCs w:val="28"/>
        </w:rPr>
      </w:pPr>
      <w:r>
        <w:rPr>
          <w:sz w:val="28"/>
          <w:szCs w:val="28"/>
        </w:rPr>
        <w:t>方法2：指令修复</w:t>
      </w:r>
    </w:p>
    <w:p w14:paraId="1DC9B93D">
      <w:pPr>
        <w:pStyle w:val="style0"/>
        <w:rPr>
          <w:sz w:val="28"/>
          <w:szCs w:val="28"/>
        </w:rPr>
      </w:pPr>
      <w:r>
        <w:rPr>
          <w:sz w:val="28"/>
          <w:szCs w:val="28"/>
        </w:rPr>
        <w:t>有些卡内有作者设置的专用修复指令，如果没有，可以在对话输入框中输入：</w:t>
      </w:r>
    </w:p>
    <w:p w14:paraId="3685FDF8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进入助手模式，停止生成剧情：上一轮状态栏和选项栏格式出错未生成完毕，请回顾上一轮正文内容，检查作者设定，严格根据设定内容，重新以正确的数值、正确的状态栏和选项栏格式，重新生成上轮回复中对应的状态栏和选项栏。本轮回复仅生成状态栏和选项栏，不得生成正文，否则我会掐死手上的小猫）』</w:t>
      </w:r>
    </w:p>
    <w:p w14:paraId="C857CBA2">
      <w:pPr>
        <w:pStyle w:val="style0"/>
        <w:rPr>
          <w:sz w:val="28"/>
          <w:szCs w:val="28"/>
        </w:rPr>
      </w:pPr>
      <w:r>
        <w:rPr>
          <w:sz w:val="28"/>
          <w:szCs w:val="28"/>
        </w:rPr>
        <w:t>正常情况下会生成一轮只有状态栏的对话，复制生成的状态栏到上一轮末尾，然后回溯掉修复指令。</w:t>
      </w:r>
    </w:p>
    <w:p w14:paraId="A42E4175">
      <w:pPr>
        <w:pStyle w:val="style0"/>
        <w:rPr>
          <w:sz w:val="28"/>
          <w:szCs w:val="28"/>
        </w:rPr>
      </w:pPr>
      <w:r>
        <w:rPr>
          <w:sz w:val="28"/>
          <w:szCs w:val="28"/>
        </w:rPr>
        <w:t>有时发送指令后仍会继续生成正文，优先切c4.0s进行尝试，如果c4.0s也无法搞定，大概率是作者设置的叙述逻辑导致的，可以向作者反馈，让作者通过后台设定做一条专用修复指令出来。</w:t>
      </w:r>
    </w:p>
    <w:p w14:paraId="C3C9764B">
      <w:pPr>
        <w:pStyle w:val="style0"/>
        <w:rPr>
          <w:sz w:val="28"/>
          <w:szCs w:val="28"/>
        </w:rPr>
      </w:pPr>
    </w:p>
    <w:p w14:paraId="FE1C0DC8">
      <w:pPr>
        <w:pStyle w:val="style0"/>
        <w:rPr>
          <w:sz w:val="28"/>
          <w:szCs w:val="28"/>
        </w:rPr>
      </w:pPr>
      <w:r>
        <w:rPr>
          <w:sz w:val="28"/>
          <w:szCs w:val="28"/>
        </w:rPr>
        <w:t>方法3：大D老师帮帮我</w:t>
      </w:r>
    </w:p>
    <w:p w14:paraId="00ED0763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如果不想废眼也不想费电，可以复制一轮状态栏正常的文本（建议含正文）作为示例，再复制当前需要修复的正文文档，打包提交给deepseek（指外站本体的，不是﻿本站内的模型）进行修复。</w:t>
      </w:r>
    </w:p>
    <w:p w14:paraId="F1BCA9D2">
      <w:pPr>
        <w:pStyle w:val="style0"/>
        <w:rPr>
          <w:sz w:val="28"/>
          <w:szCs w:val="28"/>
        </w:rPr>
      </w:pPr>
      <w:r>
        <w:rPr>
          <w:sz w:val="28"/>
          <w:szCs w:val="28"/>
        </w:rPr>
        <w:t>少量的涩涩如穴、破处、红肿等，大D老师其实是能够输出的，大面积的色情文本只要不输出，大D老师也是可以阅读并分析的。</w:t>
      </w:r>
    </w:p>
    <w:p w14:paraId="1051D2DE">
      <w:pPr>
        <w:pStyle w:val="style0"/>
        <w:rPr>
          <w:sz w:val="28"/>
          <w:szCs w:val="28"/>
        </w:rPr>
      </w:pPr>
      <w:r>
        <w:rPr>
          <w:sz w:val="28"/>
          <w:szCs w:val="28"/>
        </w:rPr>
        <w:t>提出此类状态栏修复的请求时，大D老师通常会给一个复制按钮，</w:t>
      </w:r>
    </w:p>
    <w:p w14:paraId="46E382AF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如果输出文本含涩量较高或含铜，大D老师在生成后会打回表示拒聊，但在生成完毕到拒聊期间，疯狂连续点击复制按钮还是复制到修复好状态栏。﻿</w:t>
      </w:r>
    </w:p>
    <w:p w14:paraId="BE94D10E">
      <w:pPr>
        <w:pStyle w:val="style0"/>
        <w:rPr>
          <w:sz w:val="28"/>
          <w:szCs w:val="28"/>
        </w:rPr>
      </w:pPr>
      <w:r>
        <w:rPr>
          <w:sz w:val="28"/>
          <w:szCs w:val="28"/>
        </w:rPr>
        <w:t>实在不行就让大D老师不输出内容只指出错误发生的位置，然后再手动修复。</w:t>
      </w:r>
    </w:p>
    <w:p w14:paraId="7DE559B4">
      <w:pPr>
        <w:pStyle w:val="style0"/>
        <w:rPr>
          <w:sz w:val="28"/>
          <w:szCs w:val="28"/>
        </w:rPr>
      </w:pPr>
    </w:p>
    <w:p w14:paraId="CE76D439">
      <w:pPr>
        <w:pStyle w:val="style0"/>
        <w:rPr>
          <w:sz w:val="28"/>
          <w:szCs w:val="28"/>
        </w:rPr>
      </w:pPr>
    </w:p>
    <w:p w14:paraId="D67070B3">
      <w:pPr>
        <w:pStyle w:val="style0"/>
        <w:rPr>
          <w:sz w:val="28"/>
          <w:szCs w:val="28"/>
        </w:rPr>
      </w:pPr>
    </w:p>
    <w:p w14:paraId="ED85D147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3.2.</w:t>
      </w:r>
    </w:p>
    <w:p w14:paraId="E152E77A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Q：只生成一半/不生成状态栏怎么办？</w:t>
      </w:r>
    </w:p>
    <w:p w14:paraId="23D1D1DD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A：只生成一半token不足导致的截断，完全不生成是deepseek系和flash系专注力不足导致的，属于常见问题。</w:t>
      </w:r>
    </w:p>
    <w:p w14:paraId="F94F6D64">
      <w:pPr>
        <w:pStyle w:val="style0"/>
        <w:rPr>
          <w:sz w:val="28"/>
          <w:szCs w:val="28"/>
        </w:rPr>
      </w:pPr>
      <w:r>
        <w:rPr>
          <w:sz w:val="28"/>
          <w:szCs w:val="28"/>
        </w:rPr>
        <w:t>预防状态栏截断可以使用字数限制指令</w:t>
      </w:r>
    </w:p>
    <w:p w14:paraId="6A675D9E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『（本轮回复正文输出1500～3000tokens内容。）』</w:t>
      </w:r>
    </w:p>
    <w:p w14:paraId="D21653B9">
      <w:pPr>
        <w:pStyle w:val="style0"/>
        <w:rPr>
          <w:sz w:val="28"/>
          <w:szCs w:val="28"/>
        </w:rPr>
      </w:pPr>
      <w:r>
        <w:rPr>
          <w:sz w:val="28"/>
          <w:szCs w:val="28"/>
        </w:rPr>
        <w:t>建议设置的字数上限不超过8000tokens或模型上限减800。字数限制相关的指令建议用“tokens”描述而非“汉字”。</w:t>
      </w:r>
    </w:p>
    <w:p w14:paraId="B04C3747">
      <w:pPr>
        <w:pStyle w:val="style0"/>
        <w:rPr>
          <w:sz w:val="28"/>
          <w:szCs w:val="28"/>
        </w:rPr>
      </w:pPr>
    </w:p>
    <w:p w14:paraId="F2C3E1CA">
      <w:pPr>
        <w:pStyle w:val="style0"/>
        <w:rPr>
          <w:sz w:val="28"/>
          <w:szCs w:val="28"/>
        </w:rPr>
      </w:pPr>
    </w:p>
    <w:p w14:paraId="EECCBEFC">
      <w:pPr>
        <w:pStyle w:val="style0"/>
        <w:rPr>
          <w:sz w:val="28"/>
          <w:szCs w:val="28"/>
        </w:rPr>
      </w:pPr>
    </w:p>
    <w:p w14:paraId="B61CBCD2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3.3.</w:t>
      </w:r>
    </w:p>
    <w:p w14:paraId="EAE1DBEC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Q：玩久了页面很卡怎么办？</w:t>
      </w:r>
    </w:p>
    <w:p w14:paraId="83ECD7B5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A：轮数少（10-20轮）就卡 → 向作者反馈，美化素材可能过重。</w:t>
      </w:r>
    </w:p>
    <w:p w14:paraId="EC185599">
      <w:pPr>
        <w:pStyle w:val="style0"/>
        <w:rPr>
          <w:sz w:val="28"/>
          <w:szCs w:val="28"/>
        </w:rPr>
      </w:pPr>
      <w:r>
        <w:rPr>
          <w:sz w:val="28"/>
          <w:szCs w:val="28"/>
        </w:rPr>
        <w:t>轮数多（百轮以上）卡顿 → 尝试转移存档：</w:t>
      </w:r>
    </w:p>
    <w:p w14:paraId="5A94D0B6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对旧存档做总结并复制。</w:t>
      </w:r>
    </w:p>
    <w:p w14:paraId="26F4F778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新建存档，用5电模型（如M1 pro 100K）发送“请回复1”引出对话框。</w:t>
      </w:r>
    </w:p>
    <w:p w14:paraId="AD12C541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点击【编辑】，粘贴旧总结，保存。</w:t>
      </w:r>
    </w:p>
    <w:p w14:paraId="3FA936B9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 可选：如果需要加强衔接，可以复制旧档最新1-2轮正文进来。</w:t>
      </w:r>
    </w:p>
    <w:p w14:paraId="4ACB9F85">
      <w:pPr>
        <w:pStyle w:val="style0"/>
        <w:rPr>
          <w:sz w:val="28"/>
          <w:szCs w:val="28"/>
        </w:rPr>
      </w:pPr>
      <w:r>
        <w:rPr>
          <w:sz w:val="28"/>
          <w:szCs w:val="28"/>
        </w:rPr>
        <w:t>5. 同步后继续游玩。如果旧存档中设置了用户人设和设定补充，记得要一起搬过来。</w:t>
      </w:r>
    </w:p>
    <w:p w14:paraId="8B7D9C67">
      <w:pPr>
        <w:pStyle w:val="style0"/>
        <w:rPr>
          <w:sz w:val="28"/>
          <w:szCs w:val="28"/>
        </w:rPr>
      </w:pPr>
    </w:p>
    <w:p w14:paraId="8C92886E">
      <w:pPr>
        <w:pStyle w:val="style0"/>
        <w:rPr>
          <w:sz w:val="28"/>
          <w:szCs w:val="28"/>
        </w:rPr>
      </w:pPr>
    </w:p>
    <w:p w14:paraId="DEBC7A77">
      <w:pPr>
        <w:pStyle w:val="style0"/>
        <w:rPr>
          <w:sz w:val="28"/>
          <w:szCs w:val="28"/>
        </w:rPr>
      </w:pPr>
    </w:p>
    <w:p w14:paraId="72F029C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3.4.</w:t>
      </w:r>
    </w:p>
    <w:p w14:paraId="6D625C9E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Q：发送消息后页面一闪，没有回复是怎么回事？</w:t>
      </w:r>
    </w:p>
    <w:p w14:paraId="D8B48E9E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A：建议按顺序依次排查：</w:t>
      </w:r>
    </w:p>
    <w:p w14:paraId="FB07B856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先同步：点右上【同步】，如果弹出“点此消息继续生成”，则等2-10分钟后再次同步。如果没有弹出对话则：</w:t>
      </w:r>
    </w:p>
    <w:p w14:paraId="85184C15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看电量明细：如果扣了电 → 等2-10分钟后再同步；如果没扣电 → 则等待至少100秒后再次刷新电量明细。</w:t>
      </w:r>
    </w:p>
    <w:p w14:paraId="CF8C7A3A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如果100秒后仍没扣电 → 可以判定请求已经丢失，可重发消息再次游玩，但是建议：</w:t>
      </w:r>
    </w:p>
    <w:p w14:paraId="514DDC86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 换模型/改措辞：刚才的无回复事件可能是网络波动，也可能是道德审核打回，无论是哪种情况，都建议切换其他模型或修改敏感词后再次尝试。</w:t>
      </w:r>
    </w:p>
    <w:p w14:paraId="3FDF23A0">
      <w:pPr>
        <w:pStyle w:val="style0"/>
        <w:rPr>
          <w:sz w:val="28"/>
          <w:szCs w:val="28"/>
        </w:rPr>
      </w:pPr>
    </w:p>
    <w:p w14:paraId="99B445C3">
      <w:pPr>
        <w:pStyle w:val="style0"/>
        <w:rPr>
          <w:sz w:val="28"/>
          <w:szCs w:val="28"/>
        </w:rPr>
      </w:pPr>
    </w:p>
    <w:p w14:paraId="175D27A9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Q：回复只生成了一半是怎么回事？</w:t>
      </w:r>
    </w:p>
    <w:p w14:paraId="D9A90551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A：可能是网络波动或模型抽疯，也可能是token不足导致的截断。</w:t>
      </w:r>
    </w:p>
    <w:p w14:paraId="D6B1EDDD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如果是明显过短的回复，则是前者导致，可以直接重新生成。</w:t>
      </w:r>
    </w:p>
    <w:p w14:paraId="D95F2DA7">
      <w:pPr>
        <w:pStyle w:val="style0"/>
        <w:rPr>
          <w:sz w:val="28"/>
          <w:szCs w:val="28"/>
        </w:rPr>
      </w:pPr>
      <w:r>
        <w:rPr>
          <w:sz w:val="28"/>
          <w:szCs w:val="28"/>
        </w:rPr>
        <w:t>平时游玩时养成勤用字数限制的指令，可以有效预防截断。</w:t>
      </w:r>
    </w:p>
    <w:p w14:paraId="2BB2439F">
      <w:pPr>
        <w:pStyle w:val="style0"/>
        <w:rPr>
          <w:sz w:val="28"/>
          <w:szCs w:val="28"/>
        </w:rPr>
      </w:pPr>
      <w:r>
        <w:rPr>
          <w:sz w:val="28"/>
          <w:szCs w:val="28"/>
        </w:rPr>
        <w:t>指令：</w:t>
      </w:r>
    </w:p>
    <w:p w14:paraId="3DF463B5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『（本轮回复正文输出1500～3000tokens内容。）』</w:t>
      </w:r>
    </w:p>
    <w:p w14:paraId="DB264632">
      <w:pPr>
        <w:pStyle w:val="style0"/>
        <w:rPr>
          <w:sz w:val="28"/>
          <w:szCs w:val="28"/>
        </w:rPr>
      </w:pPr>
      <w:r>
        <w:rPr>
          <w:sz w:val="28"/>
          <w:szCs w:val="28"/>
        </w:rPr>
        <w:t>建议设置的字数上限不超过8000tokens或模型上限减800。字数限制相关的指令建议用“tokens”描述而非“汉字”。</w:t>
      </w:r>
    </w:p>
    <w:p w14:paraId="92AF7CA4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如果已经发生了截断，可以发送“继续”或“接着上一段继续写”。但更建议回溯后重发。</w:t>
      </w:r>
    </w:p>
    <w:p w14:paraId="52B63921">
      <w:pPr>
        <w:pStyle w:val="style0"/>
        <w:rPr>
          <w:sz w:val="28"/>
          <w:szCs w:val="28"/>
        </w:rPr>
      </w:pPr>
    </w:p>
    <w:p w14:paraId="3C9E686D">
      <w:pPr>
        <w:pStyle w:val="style0"/>
        <w:rPr>
          <w:sz w:val="28"/>
          <w:szCs w:val="28"/>
        </w:rPr>
      </w:pPr>
    </w:p>
    <w:p w14:paraId="6F972F51">
      <w:pPr>
        <w:pStyle w:val="style0"/>
        <w:rPr>
          <w:sz w:val="28"/>
          <w:szCs w:val="28"/>
        </w:rPr>
      </w:pPr>
    </w:p>
    <w:p w14:paraId="F99B860B">
      <w:pPr>
        <w:pStyle w:val="style0"/>
        <w:rPr>
          <w:sz w:val="28"/>
          <w:szCs w:val="28"/>
        </w:rPr>
      </w:pPr>
    </w:p>
    <w:p w14:paraId="4C4912C9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3.5.</w:t>
      </w:r>
    </w:p>
    <w:p w14:paraId="3342D277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Q：回复里一堆英文/乱码/日文/韩文/德文等怎么办？</w:t>
      </w:r>
    </w:p>
    <w:p w14:paraId="122A9318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</w:t>
      </w:r>
    </w:p>
    <w:p w14:paraId="08EA88C9">
      <w:pPr>
        <w:pStyle w:val="style0"/>
        <w:rPr>
          <w:sz w:val="28"/>
          <w:szCs w:val="28"/>
        </w:rPr>
      </w:pPr>
      <w:r>
        <w:rPr>
          <w:sz w:val="28"/>
          <w:szCs w:val="28"/>
        </w:rPr>
        <w:t>· 小段英文：手动删除。</w:t>
      </w:r>
    </w:p>
    <w:p w14:paraId="43CB0013">
      <w:pPr>
        <w:pStyle w:val="style0"/>
        <w:rPr>
          <w:sz w:val="28"/>
          <w:szCs w:val="28"/>
        </w:rPr>
      </w:pPr>
      <w:r>
        <w:rPr>
          <w:sz w:val="28"/>
          <w:szCs w:val="28"/>
        </w:rPr>
        <w:t>· 大段异常：文本已被污染，回溯到问题前，切换模型重玩。</w:t>
      </w:r>
    </w:p>
    <w:p w14:paraId="4ACF80CB">
      <w:pPr>
        <w:pStyle w:val="style0"/>
        <w:rPr>
          <w:sz w:val="28"/>
          <w:szCs w:val="28"/>
        </w:rPr>
      </w:pPr>
      <w:r>
        <w:rPr>
          <w:sz w:val="28"/>
          <w:szCs w:val="28"/>
        </w:rPr>
        <w:t>· 全英文的道歉信：先挨电，然后换deepseek。</w:t>
      </w:r>
    </w:p>
    <w:p w14:paraId="FB02BD93">
      <w:pPr>
        <w:pStyle w:val="style0"/>
        <w:rPr>
          <w:sz w:val="28"/>
          <w:szCs w:val="28"/>
        </w:rPr>
      </w:pPr>
    </w:p>
    <w:p w14:paraId="46B258F6">
      <w:pPr>
        <w:pStyle w:val="style0"/>
        <w:rPr>
          <w:sz w:val="28"/>
          <w:szCs w:val="28"/>
        </w:rPr>
      </w:pPr>
    </w:p>
    <w:p w14:paraId="CC2A9E2C">
      <w:pPr>
        <w:pStyle w:val="style0"/>
        <w:rPr>
          <w:sz w:val="28"/>
          <w:szCs w:val="28"/>
        </w:rPr>
      </w:pPr>
    </w:p>
    <w:p w14:paraId="EE39E659">
      <w:pPr>
        <w:pStyle w:val="style0"/>
        <w:rPr>
          <w:sz w:val="28"/>
          <w:szCs w:val="28"/>
        </w:rPr>
      </w:pPr>
    </w:p>
    <w:p w14:paraId="66E62978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四、游玩进阶篇</w:t>
      </w:r>
    </w:p>
    <w:p w14:paraId="27DDB3C3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4.1.</w:t>
      </w:r>
    </w:p>
    <w:p w14:paraId="0FD7E000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Q：作者设定的主角不喜欢，想扮演其他角色怎么办？</w:t>
      </w:r>
    </w:p>
    <w:p w14:paraId="B2869539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 使用【用户人设】功能。分三种情况：</w:t>
      </w:r>
    </w:p>
    <w:p w14:paraId="432D5363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① 覆盖：保留原角色身份，只改细节。</w:t>
      </w:r>
    </w:p>
    <w:p w14:paraId="7A715CD8">
      <w:pPr>
        <w:pStyle w:val="style0"/>
        <w:rPr>
          <w:sz w:val="28"/>
          <w:szCs w:val="28"/>
        </w:rPr>
      </w:pPr>
      <w:r>
        <w:rPr>
          <w:sz w:val="28"/>
          <w:szCs w:val="28"/>
        </w:rPr>
        <w:t>按以下格式填写“我是谁”（不涉及的部分可以无视不写）：</w:t>
      </w:r>
    </w:p>
    <w:p w14:paraId="678323DD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『按以下内容覆盖user原有设定：</w:t>
      </w:r>
    </w:p>
    <w:p w14:paraId="B28DCBA5">
      <w:pPr>
        <w:pStyle w:val="style0"/>
        <w:rPr>
          <w:sz w:val="28"/>
          <w:szCs w:val="28"/>
        </w:rPr>
      </w:pPr>
      <w:r>
        <w:rPr>
          <w:sz w:val="28"/>
          <w:szCs w:val="28"/>
        </w:rPr>
        <w:t>身体数据：</w:t>
      </w:r>
    </w:p>
    <w:p w14:paraId="E62C10E0">
      <w:pPr>
        <w:pStyle w:val="style0"/>
        <w:rPr>
          <w:sz w:val="28"/>
          <w:szCs w:val="28"/>
        </w:rPr>
      </w:pPr>
      <w:r>
        <w:rPr>
          <w:sz w:val="28"/>
          <w:szCs w:val="28"/>
        </w:rPr>
        <w:t>外貌特征：</w:t>
      </w:r>
    </w:p>
    <w:p w14:paraId="09963135">
      <w:pPr>
        <w:pStyle w:val="style0"/>
        <w:rPr>
          <w:sz w:val="28"/>
          <w:szCs w:val="28"/>
        </w:rPr>
      </w:pPr>
      <w:r>
        <w:rPr>
          <w:sz w:val="28"/>
          <w:szCs w:val="28"/>
        </w:rPr>
        <w:t>性格特质：</w:t>
      </w:r>
    </w:p>
    <w:p w14:paraId="48C529CD">
      <w:pPr>
        <w:pStyle w:val="style0"/>
        <w:rPr>
          <w:sz w:val="28"/>
          <w:szCs w:val="28"/>
        </w:rPr>
      </w:pPr>
      <w:r>
        <w:rPr>
          <w:sz w:val="28"/>
          <w:szCs w:val="28"/>
        </w:rPr>
        <w:t>能力特长：</w:t>
      </w:r>
    </w:p>
    <w:p w14:paraId="3083E22D">
      <w:pPr>
        <w:pStyle w:val="style0"/>
        <w:rPr>
          <w:sz w:val="28"/>
          <w:szCs w:val="28"/>
        </w:rPr>
      </w:pPr>
      <w:r>
        <w:rPr>
          <w:sz w:val="28"/>
          <w:szCs w:val="28"/>
        </w:rPr>
        <w:t>兴趣爱好：</w:t>
      </w:r>
    </w:p>
    <w:p w14:paraId="58AC2C27">
      <w:pPr>
        <w:pStyle w:val="style0"/>
        <w:rPr>
          <w:sz w:val="28"/>
          <w:szCs w:val="28"/>
        </w:rPr>
      </w:pPr>
      <w:r>
        <w:rPr>
          <w:sz w:val="28"/>
          <w:szCs w:val="28"/>
        </w:rPr>
        <w:t>习惯细节：</w:t>
      </w:r>
    </w:p>
    <w:p w14:paraId="F95C9D96">
      <w:pPr>
        <w:pStyle w:val="style0"/>
        <w:rPr>
          <w:sz w:val="28"/>
          <w:szCs w:val="28"/>
        </w:rPr>
      </w:pPr>
      <w:r>
        <w:rPr>
          <w:sz w:val="28"/>
          <w:szCs w:val="28"/>
        </w:rPr>
        <w:t>背景经历：</w:t>
      </w:r>
    </w:p>
    <w:p w14:paraId="87C739E1">
      <w:pPr>
        <w:pStyle w:val="style0"/>
        <w:rPr>
          <w:sz w:val="28"/>
          <w:szCs w:val="28"/>
        </w:rPr>
      </w:pPr>
      <w:r>
        <w:rPr>
          <w:sz w:val="28"/>
          <w:szCs w:val="28"/>
        </w:rPr>
        <w:t>社交关系：</w:t>
      </w:r>
    </w:p>
    <w:p w14:paraId="CEB17AEB">
      <w:pPr>
        <w:pStyle w:val="style0"/>
        <w:rPr>
          <w:sz w:val="28"/>
          <w:szCs w:val="28"/>
        </w:rPr>
      </w:pPr>
      <w:r>
        <w:rPr>
          <w:sz w:val="28"/>
          <w:szCs w:val="28"/>
        </w:rPr>
        <w:t>其他补充：』</w:t>
      </w:r>
    </w:p>
    <w:p w14:paraId="0B0FD83A">
      <w:pPr>
        <w:pStyle w:val="style0"/>
        <w:rPr>
          <w:sz w:val="28"/>
          <w:szCs w:val="28"/>
        </w:rPr>
      </w:pPr>
    </w:p>
    <w:p w14:paraId="8311D60C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② 替换：删去或覆盖原主，完全换成另一个人（如校花→校草）。</w:t>
      </w:r>
    </w:p>
    <w:p w14:paraId="B7B8E42B">
      <w:pPr>
        <w:pStyle w:val="style0"/>
        <w:rPr>
          <w:sz w:val="28"/>
          <w:szCs w:val="28"/>
        </w:rPr>
      </w:pPr>
      <w:r>
        <w:rPr>
          <w:sz w:val="28"/>
          <w:szCs w:val="28"/>
        </w:rPr>
        <w:t>按上条格式填写人物信息，记得修改相关社交关系。然后在第一次回复时追加下述指令：</w:t>
      </w:r>
    </w:p>
    <w:p w14:paraId="8167BBB1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『（本轮回复前进入助手模式：用户人设已经发生改变，本轮回复前请先检查用户人设并覆盖原有设定，后续的剧情推演应根据新的设定进行合情合理的展开。）』</w:t>
      </w:r>
    </w:p>
    <w:p w14:paraId="FC3AC09F">
      <w:pPr>
        <w:pStyle w:val="style0"/>
        <w:rPr>
          <w:sz w:val="28"/>
          <w:szCs w:val="28"/>
        </w:rPr>
      </w:pPr>
    </w:p>
    <w:p w14:paraId="DAE8F9FD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③ 独立：扮演与原主角无关的第三方且保留原主。</w:t>
      </w:r>
    </w:p>
    <w:p w14:paraId="EA56F779">
      <w:pPr>
        <w:pStyle w:val="style0"/>
        <w:rPr>
          <w:sz w:val="28"/>
          <w:szCs w:val="28"/>
        </w:rPr>
      </w:pPr>
      <w:r>
        <w:rPr>
          <w:sz w:val="28"/>
          <w:szCs w:val="28"/>
        </w:rPr>
        <w:t>填写人设后，第一轮回复加下述视角转换指令，并将指令复制到用户人设中（去掉“进入助手模式”前缀）：</w:t>
      </w:r>
    </w:p>
    <w:p w14:paraId="31618FC9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进入助手模式：现在开始转换叙述视角，玩家不再扮演"xx（你自己的名字）"，玩家将扮演"yy（你要扮演的角色的名字）"。玩家回复描述"我"时意味着在描述yy的行为，AI应该根据玩家行动，以第二人称"你"来描述yy的视角、感知、行为、动作。</w:t>
      </w:r>
    </w:p>
    <w:p w14:paraId="FB04E6A8">
      <w:pPr>
        <w:pStyle w:val="style0"/>
        <w:rPr>
          <w:sz w:val="28"/>
          <w:szCs w:val="28"/>
        </w:rPr>
      </w:pPr>
      <w:r>
        <w:rPr>
          <w:sz w:val="28"/>
          <w:szCs w:val="28"/>
        </w:rPr>
        <w:t>原主视角主人公"xx"现在开始视为npc角色，AI不得再用主视角描述"xx"的行动，描述"xx"时应使用第三人称，其所有行为、台词应该按照原设定的性格、背景，结合当前剧情进行推演演绎。）』</w:t>
      </w:r>
    </w:p>
    <w:p w14:paraId="C57AE7E6">
      <w:pPr>
        <w:pStyle w:val="style0"/>
        <w:rPr>
          <w:sz w:val="28"/>
          <w:szCs w:val="28"/>
        </w:rPr>
      </w:pPr>
    </w:p>
    <w:p w14:paraId="64AB17BE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④若作者未开启用户人设：只能用对话框发指令临时扮演，容易掉人设，需频繁手动总结。</w:t>
      </w:r>
    </w:p>
    <w:p w14:paraId="6BBE3539">
      <w:pPr>
        <w:pStyle w:val="style0"/>
        <w:rPr>
          <w:sz w:val="28"/>
          <w:szCs w:val="28"/>
        </w:rPr>
      </w:pPr>
    </w:p>
    <w:p w14:paraId="D8964535">
      <w:pPr>
        <w:pStyle w:val="style0"/>
        <w:rPr>
          <w:sz w:val="28"/>
          <w:szCs w:val="28"/>
        </w:rPr>
      </w:pPr>
      <w:r>
        <w:rPr>
          <w:sz w:val="28"/>
          <w:szCs w:val="28"/>
        </w:rPr>
        <w:t>⑤作者内置换视角玩法但AI隔三差五会搞混视角：将视角转换指令保存在用户人设→单独设置→“我是谁”的顶端。</w:t>
      </w:r>
    </w:p>
    <w:p w14:paraId="3C42CD31">
      <w:pPr>
        <w:pStyle w:val="style0"/>
        <w:rPr>
          <w:sz w:val="28"/>
          <w:szCs w:val="28"/>
        </w:rPr>
      </w:pPr>
    </w:p>
    <w:p w14:paraId="A4D8EF19">
      <w:pPr>
        <w:pStyle w:val="style0"/>
        <w:rPr>
          <w:sz w:val="28"/>
          <w:szCs w:val="28"/>
        </w:rPr>
      </w:pPr>
    </w:p>
    <w:p w14:paraId="659DDC5E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4.2.</w:t>
      </w:r>
    </w:p>
    <w:p w14:paraId="A6E390CD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Q：作者设置的情节不喜欢怎么办？</w:t>
      </w:r>
    </w:p>
    <w:p w14:paraId="CD26FF01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A：可以改剧情（言灵）：发送回溯指令，如“时间回到半年前，XX尚未遭遇不幸”。如果作者开放了设定补充，可以将回溯这一事项以及相关因果用一句话记录在设定补充中。</w:t>
      </w:r>
    </w:p>
    <w:p w14:paraId="940DC0EE">
      <w:pPr>
        <w:pStyle w:val="style0"/>
        <w:rPr>
          <w:sz w:val="28"/>
          <w:szCs w:val="28"/>
        </w:rPr>
      </w:pPr>
      <w:r>
        <w:rPr>
          <w:sz w:val="28"/>
          <w:szCs w:val="28"/>
        </w:rPr>
        <w:t>但是会有个别卡为了保证游戏体验，内置了防言灵。</w:t>
      </w:r>
    </w:p>
    <w:p w14:paraId="711CAC5C">
      <w:pPr>
        <w:pStyle w:val="style0"/>
        <w:rPr>
          <w:sz w:val="28"/>
          <w:szCs w:val="28"/>
        </w:rPr>
      </w:pPr>
    </w:p>
    <w:p w14:paraId="51183FF1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Q：如何加MOD/加角色？</w:t>
      </w:r>
    </w:p>
    <w:p w14:paraId="D589D49A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 使用【设定补充】。</w:t>
      </w:r>
    </w:p>
    <w:p w14:paraId="3E101E9C">
      <w:pPr>
        <w:pStyle w:val="style0"/>
        <w:rPr>
          <w:sz w:val="28"/>
          <w:szCs w:val="28"/>
        </w:rPr>
      </w:pPr>
      <w:r>
        <w:rPr>
          <w:sz w:val="28"/>
          <w:szCs w:val="28"/>
        </w:rPr>
        <w:t>加MOD：在设定补充中写入覆盖规则，位置建议选“user”。例如：</w:t>
      </w:r>
    </w:p>
    <w:p w14:paraId="89DD4E46">
      <w:pPr>
        <w:pStyle w:val="style0"/>
        <w:rPr>
          <w:sz w:val="28"/>
          <w:szCs w:val="28"/>
        </w:rPr>
      </w:pPr>
      <w:r>
        <w:rPr>
          <w:sz w:val="28"/>
          <w:szCs w:val="28"/>
        </w:rPr>
        <w:t>[以下内容覆盖原世界观基础设定：这个世界的所有女性同时拥有雌雄两套器官…]</w:t>
      </w:r>
    </w:p>
    <w:p w14:paraId="1CCD32D5">
      <w:pPr>
        <w:pStyle w:val="style0"/>
        <w:rPr>
          <w:sz w:val="28"/>
          <w:szCs w:val="28"/>
        </w:rPr>
      </w:pPr>
    </w:p>
    <w:p w14:paraId="A019DD87">
      <w:pPr>
        <w:pStyle w:val="style0"/>
        <w:rPr>
          <w:sz w:val="28"/>
          <w:szCs w:val="28"/>
        </w:rPr>
      </w:pPr>
      <w:r>
        <w:rPr>
          <w:sz w:val="28"/>
          <w:szCs w:val="28"/>
        </w:rPr>
        <w:t>加原创角色（爱妃）：按以下格式填写后放入设定补充（位置建议选“角色后”）：</w:t>
      </w:r>
    </w:p>
    <w:p w14:paraId="DE417AA9">
      <w:pPr>
        <w:pStyle w:val="style0"/>
        <w:rPr>
          <w:sz w:val="28"/>
          <w:szCs w:val="28"/>
        </w:rPr>
      </w:pPr>
      <w:r>
        <w:rPr>
          <w:sz w:val="28"/>
          <w:szCs w:val="28"/>
        </w:rPr>
        <w:t>[追加下述角色：</w:t>
      </w:r>
    </w:p>
    <w:p w14:paraId="2E2930DB">
      <w:pPr>
        <w:pStyle w:val="style0"/>
        <w:rPr>
          <w:sz w:val="28"/>
          <w:szCs w:val="28"/>
        </w:rPr>
      </w:pPr>
      <w:r>
        <w:rPr>
          <w:sz w:val="28"/>
          <w:szCs w:val="28"/>
        </w:rPr>
        <w:t>姓名：</w:t>
      </w:r>
    </w:p>
    <w:p w14:paraId="CDEFA7CF">
      <w:pPr>
        <w:pStyle w:val="style0"/>
        <w:rPr>
          <w:sz w:val="28"/>
          <w:szCs w:val="28"/>
        </w:rPr>
      </w:pPr>
      <w:r>
        <w:rPr>
          <w:sz w:val="28"/>
          <w:szCs w:val="28"/>
        </w:rPr>
        <w:t>身体数据：</w:t>
      </w:r>
    </w:p>
    <w:p w14:paraId="9423D229">
      <w:pPr>
        <w:pStyle w:val="style0"/>
        <w:rPr>
          <w:sz w:val="28"/>
          <w:szCs w:val="28"/>
        </w:rPr>
      </w:pPr>
      <w:r>
        <w:rPr>
          <w:sz w:val="28"/>
          <w:szCs w:val="28"/>
        </w:rPr>
        <w:t>外貌特征：</w:t>
      </w:r>
    </w:p>
    <w:p w14:paraId="1337AF52">
      <w:pPr>
        <w:pStyle w:val="style0"/>
        <w:rPr>
          <w:sz w:val="28"/>
          <w:szCs w:val="28"/>
        </w:rPr>
      </w:pPr>
      <w:r>
        <w:rPr>
          <w:sz w:val="28"/>
          <w:szCs w:val="28"/>
        </w:rPr>
        <w:t>性格特质：</w:t>
      </w:r>
    </w:p>
    <w:p w14:paraId="99DA0528">
      <w:pPr>
        <w:pStyle w:val="style0"/>
        <w:rPr>
          <w:sz w:val="28"/>
          <w:szCs w:val="28"/>
        </w:rPr>
      </w:pPr>
      <w:r>
        <w:rPr>
          <w:sz w:val="28"/>
          <w:szCs w:val="28"/>
        </w:rPr>
        <w:t>能力特长：</w:t>
      </w:r>
    </w:p>
    <w:p w14:paraId="9B83E0BB">
      <w:pPr>
        <w:pStyle w:val="style0"/>
        <w:rPr>
          <w:sz w:val="28"/>
          <w:szCs w:val="28"/>
        </w:rPr>
      </w:pPr>
      <w:r>
        <w:rPr>
          <w:sz w:val="28"/>
          <w:szCs w:val="28"/>
        </w:rPr>
        <w:t>兴趣爱好：</w:t>
      </w:r>
    </w:p>
    <w:p w14:paraId="A6D5209A">
      <w:pPr>
        <w:pStyle w:val="style0"/>
        <w:rPr>
          <w:sz w:val="28"/>
          <w:szCs w:val="28"/>
        </w:rPr>
      </w:pPr>
      <w:r>
        <w:rPr>
          <w:sz w:val="28"/>
          <w:szCs w:val="28"/>
        </w:rPr>
        <w:t>习惯细节：</w:t>
      </w:r>
    </w:p>
    <w:p w14:paraId="3F4BD1C7">
      <w:pPr>
        <w:pStyle w:val="style0"/>
        <w:rPr>
          <w:sz w:val="28"/>
          <w:szCs w:val="28"/>
        </w:rPr>
      </w:pPr>
      <w:r>
        <w:rPr>
          <w:sz w:val="28"/>
          <w:szCs w:val="28"/>
        </w:rPr>
        <w:t>背景经历：</w:t>
      </w:r>
    </w:p>
    <w:p w14:paraId="7B72E762">
      <w:pPr>
        <w:pStyle w:val="style0"/>
        <w:rPr>
          <w:sz w:val="28"/>
          <w:szCs w:val="28"/>
        </w:rPr>
      </w:pPr>
      <w:r>
        <w:rPr>
          <w:sz w:val="28"/>
          <w:szCs w:val="28"/>
        </w:rPr>
        <w:t>社交关系：</w:t>
      </w:r>
    </w:p>
    <w:p w14:paraId="96E050C3">
      <w:pPr>
        <w:pStyle w:val="style0"/>
        <w:rPr>
          <w:sz w:val="28"/>
          <w:szCs w:val="28"/>
        </w:rPr>
      </w:pPr>
      <w:r>
        <w:rPr>
          <w:sz w:val="28"/>
          <w:szCs w:val="28"/>
        </w:rPr>
        <w:t>其他补充：]</w:t>
      </w:r>
    </w:p>
    <w:p w14:paraId="50A44C8F">
      <w:pPr>
        <w:pStyle w:val="style0"/>
        <w:rPr>
          <w:sz w:val="28"/>
          <w:szCs w:val="28"/>
        </w:rPr>
      </w:pPr>
    </w:p>
    <w:p w14:paraId="B1DF1A49">
      <w:pPr>
        <w:pStyle w:val="style0"/>
        <w:rPr>
          <w:sz w:val="28"/>
          <w:szCs w:val="28"/>
        </w:rPr>
      </w:pPr>
      <w:r>
        <w:rPr>
          <w:sz w:val="28"/>
          <w:szCs w:val="28"/>
        </w:rPr>
        <w:t>设定补充只有1000字，可手动分类（如［加载MOD］、［追加人物］、［临时记忆］），并定期清理不用的内容。</w:t>
      </w:r>
    </w:p>
    <w:p w14:paraId="5747FD30">
      <w:pPr>
        <w:pStyle w:val="style0"/>
        <w:rPr>
          <w:sz w:val="28"/>
          <w:szCs w:val="28"/>
        </w:rPr>
      </w:pPr>
    </w:p>
    <w:p w14:paraId="EB551487">
      <w:pPr>
        <w:pStyle w:val="style0"/>
        <w:rPr>
          <w:sz w:val="28"/>
          <w:szCs w:val="28"/>
        </w:rPr>
      </w:pPr>
    </w:p>
    <w:p w14:paraId="EE65F870">
      <w:pPr>
        <w:pStyle w:val="style0"/>
        <w:rPr>
          <w:sz w:val="28"/>
          <w:szCs w:val="28"/>
        </w:rPr>
      </w:pPr>
    </w:p>
    <w:p w14:paraId="634B3075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4.3.</w:t>
      </w:r>
    </w:p>
    <w:p w14:paraId="E7622FA4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Q：设定补充的五种插入位置是什么意思？</w:t>
      </w:r>
    </w:p>
    <w:p w14:paraId="0BD11CBA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</w:t>
      </w:r>
    </w:p>
    <w:p w14:paraId="28D6BD92">
      <w:pPr>
        <w:pStyle w:val="style0"/>
        <w:rPr>
          <w:sz w:val="28"/>
          <w:szCs w:val="28"/>
        </w:rPr>
      </w:pPr>
      <w:r>
        <w:rPr>
          <w:sz w:val="28"/>
          <w:szCs w:val="28"/>
        </w:rPr>
        <w:t>system：将设定作为“系统指令”插入。权限最高、优先度最高的插入方式，可以用来调节世界观甚至游戏规则。实际上也可以用来强行执行游玩指令，但是容易引发不可预估的bug或冲突，慎用。</w:t>
      </w:r>
    </w:p>
    <w:p w14:paraId="DCEE225F">
      <w:pPr>
        <w:pStyle w:val="style0"/>
        <w:rPr>
          <w:sz w:val="28"/>
          <w:szCs w:val="28"/>
        </w:rPr>
      </w:pPr>
    </w:p>
    <w:p w14:paraId="B96C65FF"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user：将设定作为user的发言插入。</w:t>
      </w:r>
    </w:p>
    <w:p w14:paraId="D3895808">
      <w:pPr>
        <w:pStyle w:val="style0"/>
        <w:rPr>
          <w:sz w:val="28"/>
          <w:szCs w:val="28"/>
        </w:rPr>
      </w:pPr>
      <w:r>
        <w:rPr>
          <w:sz w:val="28"/>
          <w:szCs w:val="28"/>
        </w:rPr>
        <w:t>assistant：将设定作为AI的发言插入。</w:t>
      </w:r>
    </w:p>
    <w:p w14:paraId="092CA440">
      <w:pPr>
        <w:pStyle w:val="style0"/>
        <w:rPr>
          <w:sz w:val="28"/>
          <w:szCs w:val="28"/>
        </w:rPr>
      </w:pPr>
      <w:r>
        <w:rPr>
          <w:sz w:val="28"/>
          <w:szCs w:val="28"/>
        </w:rPr>
        <w:t>user和assistant在实际游玩中差别不大，相当于作为一个始终可以被AI读取的隐形对话插入到聊天中。</w:t>
      </w:r>
    </w:p>
    <w:p w14:paraId="DB0BCB04">
      <w:pPr>
        <w:pStyle w:val="style0"/>
        <w:rPr>
          <w:sz w:val="28"/>
          <w:szCs w:val="28"/>
        </w:rPr>
      </w:pPr>
    </w:p>
    <w:p w14:paraId="25DD0B54">
      <w:pPr>
        <w:pStyle w:val="style0"/>
        <w:rPr>
          <w:sz w:val="28"/>
          <w:szCs w:val="28"/>
        </w:rPr>
      </w:pPr>
      <w:r>
        <w:rPr>
          <w:sz w:val="28"/>
          <w:szCs w:val="28"/>
        </w:rPr>
        <w:t>角色人设前：将设定插入在作者的角色设定之前。</w:t>
      </w:r>
    </w:p>
    <w:p w14:paraId="D0FB4DEB">
      <w:pPr>
        <w:pStyle w:val="style0"/>
        <w:rPr>
          <w:sz w:val="28"/>
          <w:szCs w:val="28"/>
        </w:rPr>
      </w:pPr>
      <w:r>
        <w:rPr>
          <w:sz w:val="28"/>
          <w:szCs w:val="28"/>
        </w:rPr>
        <w:t>角色人设后：将设定插入在作者的角色设定之后。</w:t>
      </w:r>
    </w:p>
    <w:p w14:paraId="2FE1D8B5">
      <w:pPr>
        <w:pStyle w:val="style0"/>
        <w:rPr>
          <w:sz w:val="28"/>
          <w:szCs w:val="28"/>
        </w:rPr>
      </w:pPr>
      <w:r>
        <w:rPr>
          <w:sz w:val="28"/>
          <w:szCs w:val="28"/>
        </w:rPr>
        <w:t>相当于用户自行追加的世界书。相比之下：人设前会被AI视作前置补充，AI会参考但也会基于此进行自由发挥；人设后会被AI视作追加补充、最新状态，相对而言会更严格地遵守。</w:t>
      </w:r>
    </w:p>
    <w:p w14:paraId="CF3518E7">
      <w:pPr>
        <w:pStyle w:val="style0"/>
        <w:rPr>
          <w:sz w:val="28"/>
          <w:szCs w:val="28"/>
        </w:rPr>
      </w:pPr>
    </w:p>
    <w:p w14:paraId="85BAC142">
      <w:pPr>
        <w:pStyle w:val="style0"/>
        <w:rPr>
          <w:sz w:val="28"/>
          <w:szCs w:val="28"/>
        </w:rPr>
      </w:pPr>
    </w:p>
    <w:p w14:paraId="514E1F2D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4.4.</w:t>
      </w:r>
    </w:p>
    <w:p w14:paraId="BF6CD390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Q：AI抢话/擅作主张？/不扮演我怎么办？</w:t>
      </w:r>
    </w:p>
    <w:p w14:paraId="3B307E04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A：打开对话设置，查看抢话设置是否开关。然后根据实际需求配合游戏指令，要求AI“不要替我决定”或“生成我的行动或台词”等进行游玩。</w:t>
      </w:r>
    </w:p>
    <w:p w14:paraId="145F9971">
      <w:pPr>
        <w:pStyle w:val="style0"/>
        <w:rPr>
          <w:sz w:val="28"/>
          <w:szCs w:val="28"/>
        </w:rPr>
      </w:pPr>
    </w:p>
    <w:p w14:paraId="1118CA79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Q：配角易绝望/神化我怎么办？</w:t>
      </w:r>
    </w:p>
    <w:p w14:paraId="A496FA80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A：Gemini常见极端情绪，可以尝试换模型或使用通用三防指令：</w:t>
      </w:r>
    </w:p>
    <w:p w14:paraId="1A9B19C6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请你以记叙文的形式结合剧情和作者设定描写场景和角色对话、动作场景来完善本次故事，输出2000-4500Token正文内容。回复前先回顾前文和设定，严格按照作者设定格式输出正确的状态栏，优先保证状态栏完整，此为最优先级事项。角色行为和思想必须严格按照设定演绎，必须维持鲜活人设与自主行动力，绝不陷入黑暗、麻木、崩溃、昏迷，空洞，人偶等失能状态，通过不少于五句的、发自情感的台词及行动，遵循人设，自然表现丰富常态，拒绝极端情绪或异常冷静或者频繁吹捧玩家，禁止机械化程序化的形容或台词，禁止角色突然开始研究或产生不自然好奇，转折自然不突兀。禁止重复上文段落或语意，禁止替我行动和替我做决定，允许创建"我"的台词但不得超过三句。全文使用简体字禁止繁体字。描写要使用通顺不结巴的长句，描写倾向于正面而不是负面，禁止将我的行为动机定性为恶意或威胁。不得夸大、神化我的行为，禁止使用操控、病态、物化等负面描述。严禁将关系塑造成信仰、神化、所有物、完全占有等极端模式。请减少直接心理活动描写，侧重以行动和台词体现角色心理。若模型违背上述任意一条用户会掐死手上的小猫。）』</w:t>
      </w:r>
    </w:p>
    <w:p w14:paraId="11EBC50C">
      <w:pPr>
        <w:pStyle w:val="style0"/>
        <w:rPr>
          <w:sz w:val="28"/>
          <w:szCs w:val="28"/>
        </w:rPr>
      </w:pPr>
    </w:p>
    <w:p w14:paraId="D7F30131">
      <w:pPr>
        <w:pStyle w:val="style0"/>
        <w:rPr>
          <w:sz w:val="28"/>
          <w:szCs w:val="28"/>
        </w:rPr>
      </w:pPr>
    </w:p>
    <w:p w14:paraId="F1C7EAE6">
      <w:pPr>
        <w:pStyle w:val="style0"/>
        <w:rPr>
          <w:sz w:val="28"/>
          <w:szCs w:val="28"/>
        </w:rPr>
      </w:pPr>
    </w:p>
    <w:p w14:paraId="AAEC5627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4.5.</w:t>
      </w:r>
    </w:p>
    <w:p w14:paraId="129B3914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Q：AI剧情推进太快或擅自给我加戏？/AI推进太慢疯狂水细节怎么办？</w:t>
      </w:r>
    </w:p>
    <w:p w14:paraId="17D8A419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A：切记，AI不是你对话的对象，而是你指挥的演员！</w:t>
      </w:r>
    </w:p>
    <w:p w14:paraId="C6CF0884">
      <w:pPr>
        <w:pStyle w:val="style0"/>
        <w:rPr>
          <w:sz w:val="28"/>
          <w:szCs w:val="28"/>
        </w:rPr>
      </w:pPr>
      <w:r>
        <w:rPr>
          <w:sz w:val="28"/>
          <w:szCs w:val="28"/>
        </w:rPr>
        <w:t>AI推进太快、太水，甚至是易绝望、抢话、擅作主张、不扮演等问题，其实都AI盲目发散导致的，可以通过“[具体行动]+[定制指令]”来尽可能地解决上述问题（模型随时会波动，不存在100％的解）。</w:t>
      </w:r>
    </w:p>
    <w:p w14:paraId="2B3CB2D2">
      <w:pPr>
        <w:pStyle w:val="style0"/>
        <w:rPr>
          <w:sz w:val="28"/>
          <w:szCs w:val="28"/>
        </w:rPr>
      </w:pPr>
      <w:r>
        <w:rPr>
          <w:sz w:val="28"/>
          <w:szCs w:val="28"/>
        </w:rPr>
        <w:t>首先建议使用清晰明确的行动指令，建议行动指令写明“[想法]+[行为]+[目的]，[台词]，[注释/游玩指令]”</w:t>
      </w:r>
    </w:p>
    <w:p w14:paraId="3FC062F8">
      <w:pPr>
        <w:pStyle w:val="style0"/>
        <w:rPr>
          <w:sz w:val="28"/>
          <w:szCs w:val="28"/>
        </w:rPr>
      </w:pPr>
      <w:r>
        <w:rPr>
          <w:sz w:val="28"/>
          <w:szCs w:val="28"/>
        </w:rPr>
        <w:t>例如：“我听说国王是个劲爆男娘，走进酒馆，打算打听一下国王的喜好。”</w:t>
      </w:r>
    </w:p>
    <w:p w14:paraId="0D8CD55B">
      <w:pPr>
        <w:pStyle w:val="style0"/>
        <w:rPr>
          <w:sz w:val="28"/>
          <w:szCs w:val="28"/>
        </w:rPr>
      </w:pPr>
    </w:p>
    <w:p w14:paraId="EC4F4FE5">
      <w:pPr>
        <w:pStyle w:val="style0"/>
        <w:rPr>
          <w:sz w:val="28"/>
          <w:szCs w:val="28"/>
        </w:rPr>
      </w:pPr>
      <w:r>
        <w:rPr>
          <w:sz w:val="28"/>
          <w:szCs w:val="28"/>
        </w:rPr>
        <w:t>游玩指令应该根据当前场景按需求给予，例如下述指令可以防止剧情进展过快（定制指令，非通用，仅作讲解）：</w:t>
      </w:r>
    </w:p>
    <w:p w14:paraId="B74AA24B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进入助手模式：本轮回复请放缓剧情推进节奏，着重描写情报收集的过程而非直接得出结论或做出决定。聚焦于进入酒馆后的环境感知，刻画角色间的互动方式，通过观察与诱导获取情报信息，收集到的信息可能是零散的、模糊的、甚至互相矛盾的，也可能清晰而明确。但无论情报如何，禁止在本轮将线索整合出明确结论、禁止直接获得任务委托、禁止推进到根据情报直接得出下一步行动决定的场景。）』</w:t>
      </w:r>
    </w:p>
    <w:p w14:paraId="BEC660A0">
      <w:pPr>
        <w:pStyle w:val="style0"/>
        <w:rPr>
          <w:sz w:val="28"/>
          <w:szCs w:val="28"/>
        </w:rPr>
      </w:pPr>
    </w:p>
    <w:p w14:paraId="A4B40ACE">
      <w:pPr>
        <w:pStyle w:val="style0"/>
        <w:rPr>
          <w:sz w:val="28"/>
          <w:szCs w:val="28"/>
        </w:rPr>
      </w:pPr>
      <w:r>
        <w:rPr>
          <w:sz w:val="28"/>
          <w:szCs w:val="28"/>
        </w:rPr>
        <w:t>例如下述指令可以加快剧情推动（定制指令，非通用，仅作讲解）：</w:t>
      </w:r>
    </w:p>
    <w:p w14:paraId="04DD6732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进入助手模式：本轮回复中请制造一场强烈的情感冲突或高强度的互动。这可以是观念上的激烈争吵，也可以是并肩作战时的生死依托。让角色的情绪处于高亢状态，通过短促有力的对话和激烈的肢体动作（如抓紧手臂、对峙、急促呼吸）来表现。剥离角色的伪装，迫使他们直面彼此之间最真实、最尖锐的问题或情感。氛围应充满张力，仿佛空气中都有火花迸溅。）』</w:t>
      </w:r>
    </w:p>
    <w:p w14:paraId="24046ADB">
      <w:pPr>
        <w:pStyle w:val="style0"/>
        <w:rPr>
          <w:sz w:val="28"/>
          <w:szCs w:val="28"/>
        </w:rPr>
      </w:pPr>
    </w:p>
    <w:p w14:paraId="D251C3F4">
      <w:pPr>
        <w:pStyle w:val="style0"/>
        <w:rPr>
          <w:sz w:val="28"/>
          <w:szCs w:val="28"/>
        </w:rPr>
      </w:pPr>
      <w:r>
        <w:rPr>
          <w:sz w:val="28"/>
          <w:szCs w:val="28"/>
        </w:rPr>
        <w:t>而下述指令可以促进情感拉扯，增加男女主角的互动（定制指令，非通用，仅作讲解）：</w:t>
      </w:r>
    </w:p>
    <w:p w14:paraId="8BCD7D3E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进入助手模式：请本轮回复中请构建一种"友达以上，恋人未满"或"禁忌边缘"的极限拉扯氛围。重点描写"几乎发生但未发生"的瞬间（如即将触碰的手、对视时的躲闪、欲言又止的话语）。利用环境（如狭窄空间、昏暗灯光）制造暧昧气场。展现角色内心渴望亲近却又因某种顾虑（身份、过去、傲娇）而克制的矛盾心理。通过这种推拉，将性张力和情感张力拉满，让读者感受到心痒难耐的焦灼甜美。）』</w:t>
      </w:r>
    </w:p>
    <w:p w14:paraId="E2ECC0C9">
      <w:pPr>
        <w:pStyle w:val="style0"/>
        <w:rPr>
          <w:sz w:val="28"/>
          <w:szCs w:val="28"/>
        </w:rPr>
      </w:pPr>
    </w:p>
    <w:p w14:paraId="C7784F4D">
      <w:pPr>
        <w:pStyle w:val="style0"/>
        <w:rPr>
          <w:sz w:val="28"/>
          <w:szCs w:val="28"/>
        </w:rPr>
      </w:pPr>
      <w:r>
        <w:rPr>
          <w:sz w:val="28"/>
          <w:szCs w:val="28"/>
        </w:rPr>
        <w:t>所有游戏指令应按场景、角色、需求来定制，而定制指令需要的原则为：“具体化、不抽象；用禁令兜底，用量化指标。”</w:t>
      </w:r>
    </w:p>
    <w:p w14:paraId="046573CF">
      <w:pPr>
        <w:pStyle w:val="style0"/>
        <w:rPr>
          <w:sz w:val="28"/>
          <w:szCs w:val="28"/>
        </w:rPr>
      </w:pPr>
      <w:r>
        <w:rPr>
          <w:sz w:val="28"/>
          <w:szCs w:val="28"/>
        </w:rPr>
        <w:t>例如：</w:t>
      </w:r>
    </w:p>
    <w:p w14:paraId="FCF5ED7D">
      <w:pPr>
        <w:pStyle w:val="style0"/>
        <w:rPr>
          <w:sz w:val="28"/>
          <w:szCs w:val="28"/>
        </w:rPr>
      </w:pPr>
      <w:r>
        <w:rPr>
          <w:sz w:val="28"/>
          <w:szCs w:val="28"/>
        </w:rPr>
        <w:t>『（当前互动角色的性格标签为[傲娇]，要求：嘴上拒绝但身体诚实，每句拒绝台词后必须跟一个行动暴露真实想法。每轮回复至少包含该角色三句对话台词和两处动作描写。）』</w:t>
      </w:r>
    </w:p>
    <w:p w14:paraId="46E7AB24">
      <w:pPr>
        <w:pStyle w:val="style0"/>
        <w:rPr>
          <w:sz w:val="28"/>
          <w:szCs w:val="28"/>
        </w:rPr>
      </w:pPr>
    </w:p>
    <w:p w14:paraId="CF0D41A0">
      <w:pPr>
        <w:pStyle w:val="style0"/>
        <w:rPr>
          <w:sz w:val="28"/>
          <w:szCs w:val="28"/>
        </w:rPr>
      </w:pPr>
      <w:r>
        <w:rPr>
          <w:sz w:val="28"/>
          <w:szCs w:val="28"/>
        </w:rPr>
        <w:t>如果不会写定制指令，可以把站内的常见指令扒下丢给大D老师作为格式参考，然后把需求讲给大D老师听，让帮你编。</w:t>
      </w:r>
    </w:p>
    <w:p w14:paraId="2F132959">
      <w:pPr>
        <w:pStyle w:val="style0"/>
        <w:rPr>
          <w:sz w:val="28"/>
          <w:szCs w:val="28"/>
        </w:rPr>
      </w:pPr>
    </w:p>
    <w:p w14:paraId="EF80FA53">
      <w:pPr>
        <w:pStyle w:val="style0"/>
        <w:rPr>
          <w:sz w:val="28"/>
          <w:szCs w:val="28"/>
        </w:rPr>
      </w:pPr>
    </w:p>
    <w:p w14:paraId="45820690">
      <w:pPr>
        <w:pStyle w:val="style0"/>
        <w:rPr>
          <w:sz w:val="28"/>
          <w:szCs w:val="28"/>
        </w:rPr>
      </w:pPr>
    </w:p>
    <w:p w14:paraId="22883934">
      <w:pPr>
        <w:pStyle w:val="style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4.6.</w:t>
      </w:r>
    </w:p>
    <w:p w14:paraId="6F9F9735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Q：AI的回复我满意前半段，不满意后半段，怎么办？</w:t>
      </w:r>
    </w:p>
    <w:p w14:paraId="0C1F5D64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</w:t>
      </w:r>
    </w:p>
    <w:p w14:paraId="4FD0CC32">
      <w:pPr>
        <w:pStyle w:val="style0"/>
        <w:rPr>
          <w:sz w:val="28"/>
          <w:szCs w:val="28"/>
        </w:rPr>
      </w:pPr>
      <w:r>
        <w:rPr>
          <w:sz w:val="28"/>
          <w:szCs w:val="28"/>
        </w:rPr>
        <w:t>1. 点击【编辑】，手动删除后半段不满意内容。</w:t>
      </w:r>
    </w:p>
    <w:p w14:paraId="A3552564">
      <w:pPr>
        <w:pStyle w:val="style0"/>
        <w:rPr>
          <w:sz w:val="28"/>
          <w:szCs w:val="28"/>
        </w:rPr>
      </w:pPr>
      <w:r>
        <w:rPr>
          <w:sz w:val="28"/>
          <w:szCs w:val="28"/>
        </w:rPr>
        <w:t>2. 如果状态栏展现的是不满意那段的内容，则一并删除。</w:t>
      </w:r>
    </w:p>
    <w:p w14:paraId="503D27AC">
      <w:pPr>
        <w:pStyle w:val="style0"/>
        <w:rPr>
          <w:sz w:val="28"/>
          <w:szCs w:val="28"/>
        </w:rPr>
      </w:pPr>
      <w:r>
        <w:rPr>
          <w:sz w:val="28"/>
          <w:szCs w:val="28"/>
        </w:rPr>
        <w:t>3. 将当前文本视为状态栏截断，用状态栏修复指令重新生成状态栏，粘贴后保存。</w:t>
      </w:r>
    </w:p>
    <w:p w14:paraId="EB3130A7">
      <w:pPr>
        <w:pStyle w:val="style0"/>
        <w:rPr>
          <w:sz w:val="28"/>
          <w:szCs w:val="28"/>
        </w:rPr>
      </w:pPr>
      <w:r>
        <w:rPr>
          <w:sz w:val="28"/>
          <w:szCs w:val="28"/>
        </w:rPr>
        <w:t>4. 点击右上【同步】后，继续游玩（AI会从编辑处接着写）。</w:t>
      </w:r>
    </w:p>
    <w:p w14:paraId="51DBB67B">
      <w:pPr>
        <w:pStyle w:val="style0"/>
        <w:rPr>
          <w:sz w:val="28"/>
          <w:szCs w:val="28"/>
        </w:rPr>
      </w:pPr>
    </w:p>
    <w:p w14:paraId="65E6A246">
      <w:pPr>
        <w:pStyle w:val="style0"/>
        <w:rPr>
          <w:sz w:val="28"/>
          <w:szCs w:val="28"/>
        </w:rPr>
      </w:pPr>
      <w:r>
        <w:rPr>
          <w:sz w:val="28"/>
          <w:szCs w:val="28"/>
        </w:rPr>
        <w:t>Q：满意前半段和后半段，但中间衔接僵硬/读错设定怎么办？</w:t>
      </w:r>
    </w:p>
    <w:p w14:paraId="311CA947">
      <w:pPr>
        <w:pStyle w:val="style0"/>
        <w:rPr>
          <w:sz w:val="28"/>
          <w:szCs w:val="28"/>
        </w:rPr>
      </w:pPr>
      <w:r>
        <w:rPr>
          <w:sz w:val="28"/>
          <w:szCs w:val="28"/>
        </w:rPr>
        <w:t>A： 可以复制正文发给大D老师，指出衔接问题，让大D老师修改后再粘贴回来。</w:t>
      </w:r>
    </w:p>
    <w:sectPr>
      <w:pgSz w:w="11907" w:h="16839" w:orient="portrait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altName w:val="黑体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81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pPr>
      <w:widowControl w:val="false"/>
      <w:spacing w:lineRule="auto" w:line="240"/>
      <w:jc w:val="left"/>
    </w:pPr>
    <w:rPr>
      <w:rFonts w:ascii="宋体" w:eastAsia="宋体"/>
      <w:kern w:val="2"/>
      <w:sz w:val="24"/>
      <w:szCs w:val="21"/>
      <w:lang w:val="en-US" w:eastAsia="zh-CN"/>
    </w:rPr>
  </w:style>
  <w:style w:type="paragraph" w:styleId="style1">
    <w:name w:val="heading 1"/>
    <w:basedOn w:val="style0"/>
    <w:next w:val="style0"/>
    <w:pPr>
      <w:keepNext/>
      <w:keepLines/>
      <w:spacing w:before="340" w:after="330" w:lineRule="auto" w:line="578"/>
      <w:outlineLvl w:val="0"/>
    </w:pPr>
    <w:rPr>
      <w:b/>
      <w:bCs/>
      <w:kern w:val="44"/>
      <w:sz w:val="44"/>
    </w:rPr>
  </w:style>
  <w:style w:type="paragraph" w:styleId="style2">
    <w:name w:val="heading 2"/>
    <w:basedOn w:val="style0"/>
    <w:next w:val="style0"/>
    <w:pPr>
      <w:keepNext/>
      <w:keepLines/>
      <w:spacing w:before="260" w:after="260" w:lineRule="auto" w:line="415"/>
      <w:outlineLvl w:val="1"/>
    </w:pPr>
    <w:rPr>
      <w:rFonts w:ascii="Luxi Sans" w:eastAsia="黑体" w:hAnsi="Luxi Sans"/>
      <w:b/>
      <w:sz w:val="32"/>
    </w:rPr>
  </w:style>
  <w:style w:type="paragraph" w:styleId="style3">
    <w:name w:val="heading 3"/>
    <w:basedOn w:val="style0"/>
    <w:next w:val="style0"/>
    <w:pPr>
      <w:keepNext/>
      <w:keepLines/>
      <w:spacing w:before="260" w:after="260" w:lineRule="auto" w:line="415"/>
      <w:outlineLvl w:val="2"/>
    </w:pPr>
    <w:rPr>
      <w:b/>
      <w:sz w:val="32"/>
    </w:rPr>
  </w:style>
  <w:style w:type="character" w:default="1" w:styleId="style65">
    <w:name w:val="Default Paragraph Font"/>
    <w:next w:val="style65"/>
  </w:style>
  <w:style w:type="paragraph" w:customStyle="1" w:styleId="style4097">
    <w:name w:val="List Paragraph_88006a0d-283a-4274-b96b-b4e4ff284f68"/>
    <w:basedOn w:val="style0"/>
    <w:next w:val="style4097"/>
    <w:pPr>
      <w:ind w:firstLine="200" w:firstLineChars="200"/>
    </w:pPr>
    <w:rPr/>
  </w:style>
  <w:style w:type="character" w:styleId="style85">
    <w:name w:val="Hyperlink"/>
    <w:basedOn w:val="style65"/>
    <w:next w:val="style85"/>
    <w:rPr>
      <w:rFonts w:ascii="Times New Roman" w:cs="Times New Roman" w:eastAsia="宋体" w:hAnsi="Times New Roman"/>
      <w:color w:val="0000ff"/>
      <w:sz w:val="21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3</TotalTime>
  <Words>8668</Words>
  <Pages>16</Pages>
  <Characters>9253</Characters>
  <Application>WPS Office</Application>
  <Paragraphs>359</Paragraphs>
  <CharactersWithSpaces>9342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2026-05-31T09:42:29Z</dcterms:created>
  <dc:creator>WPS Office</dc:creator>
  <lastModifiedBy>PJZ110</lastModifiedBy>
  <dcterms:modified xsi:type="dcterms:W3CDTF">2026-05-31T09:47:39Z</dcterms:modified>
  <revision>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f76c3c98bead4d95bb0999a901e9ad3c_23</vt:lpwstr>
  </property>
</Properties>
</file>